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pPr w:leftFromText="180" w:rightFromText="180" w:horzAnchor="margin" w:tblpXSpec="center" w:tblpY="-1166"/>
        <w:tblW w:w="10915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3600"/>
        <w:gridCol w:w="720"/>
        <w:gridCol w:w="6595"/>
      </w:tblGrid>
      <w:tr w:rsidTr="007F0B53">
        <w:tblPrEx>
          <w:tblW w:w="10915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4410"/>
        </w:trPr>
        <w:tc>
          <w:tcPr>
            <w:tcW w:w="3600" w:type="dxa"/>
            <w:vAlign w:val="bottom"/>
          </w:tcPr>
          <w:p w:rsidR="00CD10C9" w:rsidP="00515A33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06163" cy="2010141"/>
                  <wp:effectExtent l="0" t="0" r="0" b="9525"/>
                  <wp:docPr id="2" name="Picture 2" descr="C:\Users\admin\Downloads\17403895325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291247" name="Picture 4" descr="C:\Users\admin\Downloads\174038953256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04049" cy="200749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1B2ABD" w:rsidP="00830071">
            <w:pPr>
              <w:tabs>
                <w:tab w:val="left" w:pos="990"/>
              </w:tabs>
              <w:jc w:val="center"/>
            </w:pPr>
          </w:p>
        </w:tc>
        <w:tc>
          <w:tcPr>
            <w:tcW w:w="720" w:type="dxa"/>
          </w:tcPr>
          <w:p w:rsidR="001B2ABD" w:rsidP="00830071">
            <w:pPr>
              <w:tabs>
                <w:tab w:val="left" w:pos="990"/>
              </w:tabs>
            </w:pPr>
          </w:p>
        </w:tc>
        <w:tc>
          <w:tcPr>
            <w:tcW w:w="6595" w:type="dxa"/>
            <w:vAlign w:val="bottom"/>
          </w:tcPr>
          <w:p w:rsidR="001B2ABD" w:rsidRPr="007609AF" w:rsidP="00830071">
            <w:pPr>
              <w:pStyle w:val="Title"/>
              <w:rPr>
                <w:sz w:val="72"/>
              </w:rPr>
            </w:pPr>
            <w:r>
              <w:rPr>
                <w:sz w:val="72"/>
              </w:rPr>
              <w:t>B.RA</w:t>
            </w:r>
            <w:r w:rsidR="006A0912">
              <w:rPr>
                <w:sz w:val="72"/>
              </w:rPr>
              <w:t>j</w:t>
            </w:r>
            <w:r>
              <w:rPr>
                <w:sz w:val="72"/>
              </w:rPr>
              <w:t>KUMAR</w:t>
            </w:r>
          </w:p>
          <w:p w:rsidR="001B2ABD" w:rsidRPr="00BC6786" w:rsidP="00830071">
            <w:pPr>
              <w:pStyle w:val="Subtitle"/>
              <w:rPr>
                <w:sz w:val="44"/>
                <w:szCs w:val="44"/>
              </w:rPr>
            </w:pPr>
            <w:r w:rsidRPr="00BC6786">
              <w:rPr>
                <w:spacing w:val="0"/>
                <w:w w:val="100"/>
                <w:sz w:val="44"/>
                <w:szCs w:val="44"/>
              </w:rPr>
              <w:t>Store Manager</w:t>
            </w:r>
            <w:r w:rsidRPr="00BC6786" w:rsidR="00BC6786">
              <w:rPr>
                <w:spacing w:val="0"/>
                <w:w w:val="100"/>
                <w:sz w:val="44"/>
                <w:szCs w:val="44"/>
              </w:rPr>
              <w:t xml:space="preserve"> &amp; Purchase</w:t>
            </w:r>
          </w:p>
        </w:tc>
      </w:tr>
      <w:tr w:rsidTr="007F0B53">
        <w:tblPrEx>
          <w:tblW w:w="10915" w:type="dxa"/>
          <w:tblLayout w:type="fixed"/>
          <w:tblCellMar>
            <w:left w:w="115" w:type="dxa"/>
            <w:right w:w="115" w:type="dxa"/>
          </w:tblCellMar>
          <w:tblLook w:val="04A0"/>
        </w:tblPrEx>
        <w:tc>
          <w:tcPr>
            <w:tcW w:w="3600" w:type="dxa"/>
          </w:tcPr>
          <w:p w:rsidR="00E86D4C" w:rsidP="00830071">
            <w:pPr>
              <w:rPr>
                <w:b/>
                <w:u w:val="single"/>
              </w:rPr>
            </w:pPr>
            <w:r w:rsidRPr="00763C98">
              <w:rPr>
                <w:b/>
                <w:sz w:val="24"/>
                <w:u w:val="single"/>
              </w:rPr>
              <w:t>PROFESSIONAL OBECTIVES</w:t>
            </w:r>
          </w:p>
          <w:p w:rsidR="00E86D4C" w:rsidRPr="00E86D4C" w:rsidP="00830071">
            <w:r>
              <w:rPr>
                <w:b/>
              </w:rPr>
              <w:t xml:space="preserve"> </w:t>
            </w:r>
            <w:r w:rsidRPr="00E86D4C">
              <w:t xml:space="preserve">A technical professional willing to take a challenging technical position </w:t>
            </w:r>
          </w:p>
          <w:p w:rsidR="00E86D4C" w:rsidRPr="00E86D4C" w:rsidP="00830071">
            <w:r w:rsidRPr="00E86D4C">
              <w:t>a</w:t>
            </w:r>
            <w:r w:rsidRPr="00E86D4C">
              <w:t xml:space="preserve"> progressive company that will effectively utilize acquired expertise and aptitude. To update myself with the latest technologies for the growth of my organization and career</w:t>
            </w:r>
            <w:r>
              <w:t>.</w:t>
            </w:r>
          </w:p>
          <w:p w:rsidR="00E86D4C" w:rsidRPr="00763C98" w:rsidP="00830071">
            <w:pPr>
              <w:rPr>
                <w:sz w:val="24"/>
              </w:rPr>
            </w:pPr>
          </w:p>
          <w:p w:rsidR="004D3011" w:rsidRPr="00763C98" w:rsidP="00830071">
            <w:pPr>
              <w:rPr>
                <w:b/>
                <w:sz w:val="24"/>
                <w:u w:val="single"/>
              </w:rPr>
            </w:pPr>
            <w:r w:rsidRPr="00763C98">
              <w:rPr>
                <w:b/>
                <w:sz w:val="24"/>
                <w:u w:val="single"/>
              </w:rPr>
              <w:t>CONTACT DETAILS</w:t>
            </w:r>
          </w:p>
          <w:p w:rsidR="00A44A56" w:rsidP="00830071">
            <w:r>
              <w:t xml:space="preserve"> </w:t>
            </w:r>
          </w:p>
          <w:p w:rsidR="00A44A56" w:rsidP="00830071">
            <w:r>
              <w:t xml:space="preserve">MOBILE : </w:t>
            </w:r>
            <w:r w:rsidR="009F4187">
              <w:t>8248604054</w:t>
            </w:r>
          </w:p>
          <w:p w:rsidR="009F4187" w:rsidP="00830071">
            <w:r>
              <w:t xml:space="preserve">                8220462491</w:t>
            </w:r>
          </w:p>
          <w:p w:rsidR="009F4187" w:rsidP="00830071"/>
          <w:p w:rsidR="009F4187" w:rsidP="00830071">
            <w:r>
              <w:t xml:space="preserve">GMAIL   : </w:t>
            </w:r>
            <w:hyperlink r:id="rId9" w:history="1">
              <w:r w:rsidRPr="00997B18">
                <w:rPr>
                  <w:rStyle w:val="Hyperlink"/>
                </w:rPr>
                <w:t>rk610051@gmail.com</w:t>
              </w:r>
            </w:hyperlink>
          </w:p>
          <w:p w:rsidR="009F4187" w:rsidP="00830071"/>
          <w:p w:rsidR="009F4187" w:rsidP="00830071">
            <w:r>
              <w:t xml:space="preserve">Location : </w:t>
            </w:r>
            <w:r w:rsidR="00FE082E">
              <w:t>KODUMBAPATTI</w:t>
            </w:r>
          </w:p>
          <w:p w:rsidR="009F4187" w:rsidP="00830071"/>
          <w:p w:rsidR="009F4187" w:rsidP="00830071">
            <w:r>
              <w:t>Residential</w:t>
            </w:r>
            <w:r w:rsidR="00FE082E">
              <w:t xml:space="preserve"> : VIRALIMALAI</w:t>
            </w:r>
          </w:p>
          <w:p w:rsidR="00D75BCD" w:rsidP="00830071"/>
          <w:p w:rsidR="00E86D4C" w:rsidRPr="00763C98" w:rsidP="00830071">
            <w:pPr>
              <w:rPr>
                <w:b/>
                <w:sz w:val="24"/>
                <w:u w:val="single"/>
              </w:rPr>
            </w:pPr>
            <w:r w:rsidRPr="00763C98">
              <w:rPr>
                <w:b/>
                <w:sz w:val="24"/>
                <w:u w:val="single"/>
              </w:rPr>
              <w:t>PERSONAL DETAILS</w:t>
            </w:r>
          </w:p>
          <w:p w:rsidR="00E86D4C" w:rsidP="0083007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</w:t>
            </w:r>
          </w:p>
          <w:p w:rsidR="00E86D4C" w:rsidRPr="00DF1B70" w:rsidP="00830071">
            <w:r w:rsidRPr="00DF1B70">
              <w:t>FATHERS NAME : BALASUBRAMANI</w:t>
            </w:r>
          </w:p>
          <w:p w:rsidR="00287B49" w:rsidRPr="00DF1B70" w:rsidP="00830071"/>
          <w:p w:rsidR="00287B49" w:rsidRPr="00DF1B70" w:rsidP="00830071">
            <w:r w:rsidRPr="00DF1B70">
              <w:t>DOB                   : 03.06.1995</w:t>
            </w:r>
          </w:p>
          <w:p w:rsidR="00287B49" w:rsidRPr="00DF1B70" w:rsidP="00830071"/>
          <w:p w:rsidR="00287B49" w:rsidRPr="00DF1B70" w:rsidP="00830071">
            <w:r w:rsidRPr="00DF1B70">
              <w:t>AGE                   : 29</w:t>
            </w:r>
          </w:p>
          <w:p w:rsidR="00287B49" w:rsidRPr="00DF1B70" w:rsidP="00830071"/>
          <w:p w:rsidR="00287B49" w:rsidRPr="00DF1B70" w:rsidP="00830071">
            <w:r w:rsidRPr="00DF1B70">
              <w:t>GENDER            : MALE</w:t>
            </w:r>
          </w:p>
          <w:p w:rsidR="00287B49" w:rsidRPr="00DF1B70" w:rsidP="00830071"/>
          <w:p w:rsidR="00287B49" w:rsidRPr="00DF1B70" w:rsidP="00830071">
            <w:r w:rsidRPr="00DF1B70">
              <w:t xml:space="preserve">MARITAL STATUS : </w:t>
            </w:r>
            <w:r w:rsidR="000057A8">
              <w:t>Unmarried</w:t>
            </w:r>
            <w:r w:rsidR="00C87EBD">
              <w:t xml:space="preserve"> </w:t>
            </w:r>
          </w:p>
          <w:p w:rsidR="00287B49" w:rsidRPr="00DF1B70" w:rsidP="00830071"/>
          <w:p w:rsidR="00287B49" w:rsidRPr="00DF1B70" w:rsidP="00830071">
            <w:r w:rsidRPr="00DF1B70">
              <w:t>LAGUAGE         : TAMIL &amp; ENGLISH</w:t>
            </w:r>
          </w:p>
          <w:p w:rsidR="00287B49" w:rsidRPr="00DF1B70" w:rsidP="00830071"/>
          <w:p w:rsidR="00287B49" w:rsidRPr="00DF1B70" w:rsidP="00176BC8">
            <w:r w:rsidRPr="00DF1B70">
              <w:t xml:space="preserve">INTREST           : </w:t>
            </w:r>
            <w:r w:rsidR="00176BC8">
              <w:t>Listening Music</w:t>
            </w:r>
          </w:p>
          <w:p w:rsidR="00287B49" w:rsidRPr="00DF1B70" w:rsidP="00830071">
            <w:r>
              <w:t>SPORTS           : Foot ball</w:t>
            </w:r>
          </w:p>
          <w:p w:rsidR="00287B49" w:rsidP="00830071"/>
          <w:p w:rsidR="00E86D4C" w:rsidRPr="00E86D4C" w:rsidP="00830071">
            <w:r>
              <w:t xml:space="preserve"> </w:t>
            </w:r>
          </w:p>
          <w:p w:rsidR="009F4187" w:rsidRPr="00016E02" w:rsidP="00830071">
            <w:pPr>
              <w:rPr>
                <w:b/>
                <w:sz w:val="32"/>
                <w:u w:val="single"/>
              </w:rPr>
            </w:pPr>
            <w:r w:rsidRPr="00016E02">
              <w:rPr>
                <w:b/>
                <w:sz w:val="32"/>
                <w:u w:val="single"/>
              </w:rPr>
              <w:t>SCOPE</w:t>
            </w:r>
          </w:p>
          <w:p w:rsidR="00287B49" w:rsidP="00830071">
            <w:pPr>
              <w:rPr>
                <w:b/>
              </w:rPr>
            </w:pPr>
          </w:p>
          <w:p w:rsidR="00287B49" w:rsidRPr="00016E02" w:rsidP="00830071">
            <w:pPr>
              <w:rPr>
                <w:sz w:val="28"/>
              </w:rPr>
            </w:pPr>
            <w:r w:rsidRPr="00016E02">
              <w:rPr>
                <w:sz w:val="28"/>
              </w:rPr>
              <w:t xml:space="preserve">I Performs duties to support shipping and receiving, deliveries, coordinating stock, documenting store’s transactions, maintaining records, and overseeing storage of surplus inventory and property for the </w:t>
            </w:r>
            <w:r w:rsidRPr="00016E02" w:rsidR="00D54E40">
              <w:rPr>
                <w:sz w:val="28"/>
              </w:rPr>
              <w:t>District</w:t>
            </w:r>
          </w:p>
          <w:p w:rsidR="009F4187" w:rsidRPr="00016E02" w:rsidP="00830071">
            <w:pPr>
              <w:rPr>
                <w:sz w:val="20"/>
              </w:rPr>
            </w:pPr>
          </w:p>
          <w:p w:rsidR="00D54E40" w:rsidRPr="00016E02" w:rsidP="00D54E40">
            <w:pPr>
              <w:rPr>
                <w:b/>
                <w:sz w:val="28"/>
                <w:u w:val="single"/>
              </w:rPr>
            </w:pPr>
            <w:r w:rsidRPr="00016E02">
              <w:rPr>
                <w:b/>
                <w:sz w:val="36"/>
                <w:u w:val="single"/>
              </w:rPr>
              <w:t>SKILLS</w:t>
            </w:r>
          </w:p>
          <w:p w:rsidR="00D54E40" w:rsidRPr="007E342B" w:rsidP="00D54E40">
            <w:pPr>
              <w:pStyle w:val="ListParagraph"/>
              <w:ind w:left="781"/>
              <w:rPr>
                <w:sz w:val="28"/>
                <w:u w:val="single"/>
              </w:rPr>
            </w:pPr>
          </w:p>
          <w:p w:rsidR="00D54E40" w:rsidRPr="00D54E40" w:rsidP="00D54E40">
            <w:pPr>
              <w:pStyle w:val="ListParagraph"/>
              <w:numPr>
                <w:ilvl w:val="0"/>
                <w:numId w:val="3"/>
              </w:numPr>
              <w:rPr>
                <w:sz w:val="28"/>
              </w:rPr>
            </w:pPr>
            <w:r w:rsidRPr="00D54E40">
              <w:rPr>
                <w:sz w:val="28"/>
              </w:rPr>
              <w:t>OWNERSHIP OF MY WORK</w:t>
            </w:r>
          </w:p>
          <w:p w:rsidR="00D54E40" w:rsidRPr="00D54E40" w:rsidP="00D54E40">
            <w:pPr>
              <w:pStyle w:val="ListParagraph"/>
              <w:numPr>
                <w:ilvl w:val="0"/>
                <w:numId w:val="3"/>
              </w:numPr>
              <w:rPr>
                <w:sz w:val="28"/>
                <w:u w:val="single"/>
              </w:rPr>
            </w:pPr>
            <w:r w:rsidRPr="00D54E40">
              <w:rPr>
                <w:sz w:val="28"/>
              </w:rPr>
              <w:t>SAP</w:t>
            </w:r>
          </w:p>
          <w:p w:rsidR="00D54E40" w:rsidRPr="00D54E40" w:rsidP="00D54E40">
            <w:pPr>
              <w:pStyle w:val="ListParagraph"/>
              <w:numPr>
                <w:ilvl w:val="0"/>
                <w:numId w:val="3"/>
              </w:numPr>
              <w:rPr>
                <w:sz w:val="28"/>
                <w:u w:val="single"/>
              </w:rPr>
            </w:pPr>
            <w:r w:rsidRPr="00D54E40">
              <w:rPr>
                <w:sz w:val="28"/>
              </w:rPr>
              <w:t>MS OFFICE</w:t>
            </w:r>
          </w:p>
          <w:p w:rsidR="00D54E40" w:rsidRPr="00D54E40" w:rsidP="00D54E40">
            <w:pPr>
              <w:pStyle w:val="ListParagraph"/>
              <w:numPr>
                <w:ilvl w:val="0"/>
                <w:numId w:val="3"/>
              </w:numPr>
              <w:rPr>
                <w:sz w:val="28"/>
                <w:u w:val="single"/>
              </w:rPr>
            </w:pPr>
            <w:r w:rsidRPr="00D54E40">
              <w:rPr>
                <w:sz w:val="28"/>
              </w:rPr>
              <w:t>MAINTAINCE THE DOCUMENTS</w:t>
            </w:r>
          </w:p>
          <w:p w:rsidR="00D54E40" w:rsidRPr="00D54E40" w:rsidP="00D54E40">
            <w:pPr>
              <w:pStyle w:val="ListParagraph"/>
              <w:numPr>
                <w:ilvl w:val="0"/>
                <w:numId w:val="3"/>
              </w:numPr>
              <w:rPr>
                <w:sz w:val="28"/>
                <w:u w:val="single"/>
              </w:rPr>
            </w:pPr>
            <w:r w:rsidRPr="00D54E40">
              <w:rPr>
                <w:sz w:val="28"/>
              </w:rPr>
              <w:t>LOGISTICS</w:t>
            </w:r>
          </w:p>
          <w:p w:rsidR="00D54E40" w:rsidRPr="00D54E40" w:rsidP="00D54E40">
            <w:pPr>
              <w:pStyle w:val="ListParagraph"/>
              <w:numPr>
                <w:ilvl w:val="0"/>
                <w:numId w:val="3"/>
              </w:numPr>
              <w:rPr>
                <w:sz w:val="28"/>
              </w:rPr>
            </w:pPr>
            <w:r w:rsidRPr="00D54E40">
              <w:rPr>
                <w:sz w:val="28"/>
              </w:rPr>
              <w:t>5S ACTIVITY</w:t>
            </w:r>
          </w:p>
          <w:p w:rsidR="00D54E40" w:rsidP="00D54E40">
            <w:pPr>
              <w:pStyle w:val="ListParagraph"/>
              <w:numPr>
                <w:ilvl w:val="0"/>
                <w:numId w:val="3"/>
              </w:numPr>
              <w:rPr>
                <w:sz w:val="28"/>
              </w:rPr>
            </w:pPr>
            <w:r w:rsidRPr="00D54E40">
              <w:rPr>
                <w:sz w:val="28"/>
              </w:rPr>
              <w:t xml:space="preserve">FIRE AND SAFETY </w:t>
            </w:r>
          </w:p>
          <w:p w:rsidR="00A228F5" w:rsidRPr="00D54E40" w:rsidP="00A228F5">
            <w:pPr>
              <w:pStyle w:val="ListParagraph"/>
              <w:ind w:left="781"/>
              <w:rPr>
                <w:sz w:val="28"/>
              </w:rPr>
            </w:pPr>
          </w:p>
          <w:p w:rsidR="00D54E40" w:rsidRPr="00D54E40" w:rsidP="00D54E40">
            <w:pPr>
              <w:pStyle w:val="ListParagraph"/>
              <w:ind w:left="781"/>
              <w:rPr>
                <w:b/>
                <w:sz w:val="20"/>
                <w:u w:val="single"/>
              </w:rPr>
            </w:pPr>
          </w:p>
          <w:p w:rsidR="00A228F5" w:rsidRPr="00016E02" w:rsidP="00A228F5">
            <w:pPr>
              <w:rPr>
                <w:b/>
                <w:sz w:val="32"/>
                <w:u w:val="single"/>
              </w:rPr>
            </w:pPr>
            <w:r w:rsidRPr="00016E02">
              <w:rPr>
                <w:b/>
                <w:sz w:val="32"/>
                <w:u w:val="single"/>
              </w:rPr>
              <w:t>DECLARATION</w:t>
            </w:r>
          </w:p>
          <w:p w:rsidR="00A44A56" w:rsidP="0083007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</w:t>
            </w:r>
          </w:p>
          <w:p w:rsidR="00A228F5" w:rsidRPr="00A228F5" w:rsidP="00830071">
            <w:r w:rsidRPr="00A228F5">
              <w:rPr>
                <w:sz w:val="28"/>
              </w:rPr>
              <w:t>I hereby declare that all the Above furnished information is true to the best of my knowledge and belief.</w:t>
            </w:r>
          </w:p>
        </w:tc>
        <w:tc>
          <w:tcPr>
            <w:tcW w:w="720" w:type="dxa"/>
          </w:tcPr>
          <w:p w:rsidR="001B2ABD" w:rsidP="00830071">
            <w:pPr>
              <w:tabs>
                <w:tab w:val="left" w:pos="990"/>
              </w:tabs>
            </w:pPr>
          </w:p>
        </w:tc>
        <w:tc>
          <w:tcPr>
            <w:tcW w:w="6595" w:type="dxa"/>
          </w:tcPr>
          <w:sdt>
            <w:sdtPr>
              <w:rPr>
                <w:sz w:val="20"/>
              </w:rPr>
              <w:id w:val="1049110328"/>
              <w:placeholder>
                <w:docPart w:val="88F3FBBDF32C4209B063FD785483A43F"/>
              </w:placeholder>
              <w:showingPlcHdr/>
              <w:richText/>
              <w:temporary/>
            </w:sdtPr>
            <w:sdtContent>
              <w:p w:rsidR="001B2ABD" w:rsidRPr="00CF7A08" w:rsidP="00830071">
                <w:pPr>
                  <w:pStyle w:val="Heading2"/>
                  <w:rPr>
                    <w:sz w:val="20"/>
                  </w:rPr>
                </w:pPr>
                <w:r w:rsidRPr="00315CB2">
                  <w:rPr>
                    <w:sz w:val="20"/>
                    <w:u w:val="single"/>
                  </w:rPr>
                  <w:t>EDUCATION</w:t>
                </w:r>
              </w:p>
            </w:sdtContent>
          </w:sdt>
          <w:p w:rsidR="007609AF" w:rsidRPr="00CF7A08" w:rsidP="00830071">
            <w:pPr>
              <w:pStyle w:val="Heading4"/>
              <w:rPr>
                <w:sz w:val="20"/>
              </w:rPr>
            </w:pPr>
            <w:r w:rsidRPr="00CF7A08">
              <w:rPr>
                <w:sz w:val="20"/>
              </w:rPr>
              <w:t>10</w:t>
            </w:r>
            <w:r w:rsidRPr="00CF7A08">
              <w:rPr>
                <w:sz w:val="20"/>
                <w:vertAlign w:val="superscript"/>
              </w:rPr>
              <w:t>TH</w:t>
            </w:r>
          </w:p>
          <w:p w:rsidR="00036450" w:rsidRPr="00CF7A08" w:rsidP="00830071">
            <w:pPr>
              <w:pStyle w:val="Heading4"/>
              <w:rPr>
                <w:sz w:val="20"/>
              </w:rPr>
            </w:pPr>
            <w:r w:rsidRPr="00CF7A08">
              <w:rPr>
                <w:sz w:val="20"/>
              </w:rPr>
              <w:t>ST PATRICKS HIGHER SECONDRY SCHOOL-ALUNDUR</w:t>
            </w:r>
          </w:p>
          <w:p w:rsidR="00036450" w:rsidRPr="00CF7A08" w:rsidP="00830071">
            <w:pPr>
              <w:pStyle w:val="Date"/>
              <w:rPr>
                <w:sz w:val="20"/>
              </w:rPr>
            </w:pPr>
            <w:r w:rsidRPr="00CF7A08">
              <w:rPr>
                <w:sz w:val="20"/>
              </w:rPr>
              <w:t>2010-2011</w:t>
            </w:r>
          </w:p>
          <w:p w:rsidR="004D3011" w:rsidRPr="00CF7A08" w:rsidP="00830071">
            <w:pPr>
              <w:spacing w:line="360" w:lineRule="auto"/>
              <w:rPr>
                <w:sz w:val="20"/>
              </w:rPr>
            </w:pPr>
            <w:r w:rsidRPr="00CF7A08">
              <w:rPr>
                <w:sz w:val="20"/>
              </w:rPr>
              <w:t>[STATE BOARD 81%</w:t>
            </w:r>
            <w:r w:rsidRPr="00CF7A08" w:rsidR="00036450">
              <w:rPr>
                <w:sz w:val="20"/>
              </w:rPr>
              <w:t>]</w:t>
            </w:r>
          </w:p>
          <w:p w:rsidR="00CB198C" w:rsidRPr="00CF7A08" w:rsidP="00830071">
            <w:pPr>
              <w:pStyle w:val="Heading4"/>
              <w:rPr>
                <w:sz w:val="20"/>
              </w:rPr>
            </w:pPr>
            <w:r w:rsidRPr="00CF7A08">
              <w:rPr>
                <w:sz w:val="20"/>
              </w:rPr>
              <w:t>12</w:t>
            </w:r>
            <w:r w:rsidRPr="00CF7A08">
              <w:rPr>
                <w:sz w:val="20"/>
                <w:vertAlign w:val="superscript"/>
              </w:rPr>
              <w:t>TH</w:t>
            </w:r>
          </w:p>
          <w:p w:rsidR="00CB198C" w:rsidRPr="00CF7A08" w:rsidP="00830071">
            <w:pPr>
              <w:pStyle w:val="Heading4"/>
              <w:rPr>
                <w:sz w:val="20"/>
              </w:rPr>
            </w:pPr>
            <w:r w:rsidRPr="00CF7A08">
              <w:rPr>
                <w:sz w:val="20"/>
              </w:rPr>
              <w:t>GOVT HIGHER SECONDRY SCHOOL</w:t>
            </w:r>
            <w:r w:rsidRPr="00CF7A08" w:rsidR="0055786B">
              <w:rPr>
                <w:sz w:val="20"/>
              </w:rPr>
              <w:t>-N.POOLAPATTI</w:t>
            </w:r>
          </w:p>
          <w:p w:rsidR="00036450" w:rsidRPr="00CF7A08" w:rsidP="00830071">
            <w:pPr>
              <w:pStyle w:val="Date"/>
              <w:rPr>
                <w:sz w:val="20"/>
              </w:rPr>
            </w:pPr>
            <w:r w:rsidRPr="00CF7A08">
              <w:rPr>
                <w:sz w:val="20"/>
              </w:rPr>
              <w:t>2011</w:t>
            </w:r>
            <w:r w:rsidRPr="00CF7A08">
              <w:rPr>
                <w:sz w:val="20"/>
              </w:rPr>
              <w:t xml:space="preserve"> </w:t>
            </w:r>
            <w:r w:rsidRPr="00CF7A08">
              <w:rPr>
                <w:sz w:val="20"/>
              </w:rPr>
              <w:t>–</w:t>
            </w:r>
            <w:r w:rsidRPr="00CF7A08">
              <w:rPr>
                <w:sz w:val="20"/>
              </w:rPr>
              <w:t xml:space="preserve"> </w:t>
            </w:r>
            <w:r w:rsidRPr="00CF7A08">
              <w:rPr>
                <w:sz w:val="20"/>
              </w:rPr>
              <w:t>2013</w:t>
            </w:r>
          </w:p>
          <w:p w:rsidR="0055786B" w:rsidRPr="00CF7A08" w:rsidP="00830071">
            <w:pPr>
              <w:rPr>
                <w:sz w:val="20"/>
              </w:rPr>
            </w:pPr>
            <w:r w:rsidRPr="00CF7A08">
              <w:rPr>
                <w:sz w:val="20"/>
              </w:rPr>
              <w:t>[STATE BOARD 56%}</w:t>
            </w:r>
          </w:p>
          <w:p w:rsidR="0055786B" w:rsidRPr="00CF7A08" w:rsidP="00830071">
            <w:pPr>
              <w:rPr>
                <w:sz w:val="20"/>
              </w:rPr>
            </w:pPr>
          </w:p>
          <w:p w:rsidR="0055786B" w:rsidRPr="00CF7A08" w:rsidP="00830071">
            <w:pPr>
              <w:pStyle w:val="Heading4"/>
              <w:rPr>
                <w:sz w:val="20"/>
              </w:rPr>
            </w:pPr>
            <w:r w:rsidRPr="00CF7A08">
              <w:rPr>
                <w:sz w:val="20"/>
              </w:rPr>
              <w:t>DIPLOMA MECHANICAL NGINEERING</w:t>
            </w:r>
          </w:p>
          <w:p w:rsidR="0055786B" w:rsidRPr="00CF7A08" w:rsidP="00830071">
            <w:pPr>
              <w:pStyle w:val="Heading4"/>
              <w:rPr>
                <w:sz w:val="20"/>
              </w:rPr>
            </w:pPr>
            <w:r w:rsidRPr="00CF7A08">
              <w:rPr>
                <w:sz w:val="20"/>
              </w:rPr>
              <w:t>JJ POLYTECHNIC COLLEGE-AMMAPETTAI</w:t>
            </w:r>
          </w:p>
          <w:p w:rsidR="0055786B" w:rsidRPr="00CF7A08" w:rsidP="00830071">
            <w:pPr>
              <w:pStyle w:val="Date"/>
              <w:rPr>
                <w:sz w:val="20"/>
              </w:rPr>
            </w:pPr>
            <w:r w:rsidRPr="00CF7A08">
              <w:rPr>
                <w:sz w:val="20"/>
              </w:rPr>
              <w:t>201</w:t>
            </w:r>
            <w:r w:rsidRPr="00CF7A08" w:rsidR="003F0AD8">
              <w:rPr>
                <w:sz w:val="20"/>
              </w:rPr>
              <w:t>3</w:t>
            </w:r>
            <w:r w:rsidRPr="00CF7A08">
              <w:rPr>
                <w:sz w:val="20"/>
              </w:rPr>
              <w:t xml:space="preserve">– </w:t>
            </w:r>
            <w:r w:rsidRPr="00CF7A08" w:rsidR="003F0AD8">
              <w:rPr>
                <w:sz w:val="20"/>
              </w:rPr>
              <w:t>2015</w:t>
            </w:r>
          </w:p>
          <w:p w:rsidR="0055786B" w:rsidRPr="00CF7A08" w:rsidP="00830071">
            <w:pPr>
              <w:rPr>
                <w:sz w:val="20"/>
              </w:rPr>
            </w:pPr>
            <w:r w:rsidRPr="00CF7A08">
              <w:rPr>
                <w:sz w:val="20"/>
              </w:rPr>
              <w:t>[ANNA UNIVERCITY 88</w:t>
            </w:r>
            <w:r w:rsidRPr="00CF7A08">
              <w:rPr>
                <w:sz w:val="20"/>
              </w:rPr>
              <w:t>%}</w:t>
            </w:r>
          </w:p>
          <w:sdt>
            <w:sdtPr>
              <w:id w:val="1001553383"/>
              <w:placeholder>
                <w:docPart w:val="5942AB1AC9734FB3815A181FA02BAC7A"/>
              </w:placeholder>
              <w:showingPlcHdr/>
              <w:richText/>
              <w:temporary/>
            </w:sdtPr>
            <w:sdtEndPr>
              <w:rPr>
                <w:sz w:val="20"/>
              </w:rPr>
            </w:sdtEndPr>
            <w:sdtContent>
              <w:p w:rsidR="00036450" w:rsidRPr="00CF7A08" w:rsidP="00830071">
                <w:pPr>
                  <w:pStyle w:val="Heading2"/>
                  <w:rPr>
                    <w:sz w:val="20"/>
                  </w:rPr>
                </w:pPr>
                <w:r w:rsidRPr="00121FD5">
                  <w:rPr>
                    <w:u w:val="single"/>
                  </w:rPr>
                  <w:t>WORK EXPERIENCE</w:t>
                </w:r>
              </w:p>
            </w:sdtContent>
          </w:sdt>
          <w:p w:rsidR="00036450" w:rsidRPr="00CF7A08" w:rsidP="00830071">
            <w:pPr>
              <w:pStyle w:val="Heading4"/>
              <w:rPr>
                <w:bCs/>
                <w:sz w:val="20"/>
              </w:rPr>
            </w:pPr>
            <w:r>
              <w:rPr>
                <w:sz w:val="20"/>
              </w:rPr>
              <w:t>STORE INCHARGE &amp; PURCHASE</w:t>
            </w:r>
          </w:p>
          <w:p w:rsidR="00036450" w:rsidRPr="00CF7A08" w:rsidP="00830071">
            <w:pPr>
              <w:pStyle w:val="Date"/>
              <w:rPr>
                <w:sz w:val="20"/>
              </w:rPr>
            </w:pPr>
            <w:r w:rsidRPr="00CF7A08">
              <w:rPr>
                <w:sz w:val="20"/>
              </w:rPr>
              <w:t>2020</w:t>
            </w:r>
            <w:r w:rsidRPr="00CF7A08">
              <w:rPr>
                <w:sz w:val="20"/>
              </w:rPr>
              <w:t>–</w:t>
            </w:r>
            <w:r w:rsidRPr="00CF7A08">
              <w:rPr>
                <w:sz w:val="20"/>
              </w:rPr>
              <w:t>STILL NOW</w:t>
            </w:r>
          </w:p>
          <w:p w:rsidR="000B2C96" w:rsidRPr="00CF7A08" w:rsidP="00830071">
            <w:pPr>
              <w:rPr>
                <w:sz w:val="20"/>
              </w:rPr>
            </w:pPr>
            <w:r w:rsidRPr="00CF7A08">
              <w:rPr>
                <w:sz w:val="20"/>
              </w:rPr>
              <w:t>ITC LTD-VIRALIMALA</w:t>
            </w:r>
            <w:r w:rsidRPr="00CF7A08" w:rsidR="004E3FF7">
              <w:rPr>
                <w:sz w:val="20"/>
              </w:rPr>
              <w:t>I</w:t>
            </w:r>
          </w:p>
          <w:p w:rsidR="007F6ED3" w:rsidRPr="00CF7A08" w:rsidP="004E3FF7">
            <w:pPr>
              <w:pStyle w:val="Heading4"/>
              <w:rPr>
                <w:b w:val="0"/>
                <w:sz w:val="20"/>
              </w:rPr>
            </w:pPr>
          </w:p>
          <w:p w:rsidR="004E3FF7" w:rsidRPr="00CF7A08" w:rsidP="004E3FF7">
            <w:pPr>
              <w:pStyle w:val="Heading4"/>
              <w:rPr>
                <w:bCs/>
                <w:sz w:val="20"/>
              </w:rPr>
            </w:pPr>
            <w:r w:rsidRPr="00CF7A08">
              <w:rPr>
                <w:sz w:val="20"/>
              </w:rPr>
              <w:t xml:space="preserve">FULLETRON INDIA CREDIT COMPANY-CHENNAI </w:t>
            </w:r>
          </w:p>
          <w:p w:rsidR="004E3FF7" w:rsidRPr="00CF7A08" w:rsidP="004E3FF7">
            <w:pPr>
              <w:pStyle w:val="Date"/>
              <w:rPr>
                <w:sz w:val="20"/>
              </w:rPr>
            </w:pPr>
            <w:r w:rsidRPr="00CF7A08">
              <w:rPr>
                <w:sz w:val="20"/>
              </w:rPr>
              <w:t>2018-2019</w:t>
            </w:r>
          </w:p>
          <w:p w:rsidR="004E3FF7" w:rsidRPr="00CF7A08" w:rsidP="004E3FF7">
            <w:pPr>
              <w:rPr>
                <w:sz w:val="20"/>
              </w:rPr>
            </w:pPr>
            <w:r>
              <w:rPr>
                <w:sz w:val="20"/>
              </w:rPr>
              <w:t>Office</w:t>
            </w:r>
            <w:r w:rsidR="00CD10C9">
              <w:rPr>
                <w:sz w:val="20"/>
              </w:rPr>
              <w:t xml:space="preserve"> associate</w:t>
            </w:r>
            <w:r w:rsidRPr="00CF7A08">
              <w:rPr>
                <w:sz w:val="20"/>
              </w:rPr>
              <w:t xml:space="preserve">  </w:t>
            </w:r>
          </w:p>
          <w:p w:rsidR="007F6ED3" w:rsidRPr="00CF7A08" w:rsidP="00830071">
            <w:pPr>
              <w:pStyle w:val="Heading4"/>
              <w:rPr>
                <w:b w:val="0"/>
                <w:sz w:val="20"/>
              </w:rPr>
            </w:pPr>
          </w:p>
          <w:p w:rsidR="004D3011" w:rsidRPr="00CF7A08" w:rsidP="00830071">
            <w:pPr>
              <w:pStyle w:val="Heading4"/>
              <w:rPr>
                <w:bCs/>
                <w:sz w:val="20"/>
              </w:rPr>
            </w:pPr>
            <w:r w:rsidRPr="00CF7A08">
              <w:rPr>
                <w:sz w:val="20"/>
              </w:rPr>
              <w:t>SRI RAM FINANCE LTD-VIRALIMALAI</w:t>
            </w:r>
            <w:r w:rsidRPr="00CF7A08">
              <w:rPr>
                <w:sz w:val="20"/>
              </w:rPr>
              <w:t xml:space="preserve"> </w:t>
            </w:r>
            <w:r w:rsidRPr="00CF7A08">
              <w:rPr>
                <w:sz w:val="20"/>
              </w:rPr>
              <w:t>[LOGISTICS]</w:t>
            </w:r>
          </w:p>
          <w:p w:rsidR="007F6ED3" w:rsidRPr="00CF7A08" w:rsidP="007F6ED3">
            <w:pPr>
              <w:pStyle w:val="Date"/>
              <w:rPr>
                <w:sz w:val="20"/>
              </w:rPr>
            </w:pPr>
            <w:r w:rsidRPr="00CF7A08">
              <w:rPr>
                <w:sz w:val="20"/>
              </w:rPr>
              <w:t>2016</w:t>
            </w:r>
            <w:r w:rsidRPr="00CF7A08" w:rsidR="004D3011">
              <w:rPr>
                <w:sz w:val="20"/>
              </w:rPr>
              <w:t>–</w:t>
            </w:r>
            <w:r w:rsidRPr="00CF7A08">
              <w:rPr>
                <w:sz w:val="20"/>
              </w:rPr>
              <w:t>2018</w:t>
            </w:r>
          </w:p>
          <w:p w:rsidR="004D3011" w:rsidRPr="00CF7A08" w:rsidP="007F6ED3">
            <w:pPr>
              <w:pStyle w:val="Date"/>
              <w:rPr>
                <w:sz w:val="20"/>
              </w:rPr>
            </w:pPr>
            <w:r>
              <w:rPr>
                <w:sz w:val="20"/>
              </w:rPr>
              <w:t>Office associate</w:t>
            </w:r>
          </w:p>
          <w:p w:rsidR="007F6ED3" w:rsidRPr="00CF7A08" w:rsidP="007F6ED3">
            <w:pPr>
              <w:pStyle w:val="Heading4"/>
              <w:rPr>
                <w:sz w:val="20"/>
              </w:rPr>
            </w:pPr>
          </w:p>
          <w:p w:rsidR="007F6ED3" w:rsidRPr="00CF7A08" w:rsidP="007F6ED3">
            <w:pPr>
              <w:pStyle w:val="Heading4"/>
              <w:rPr>
                <w:sz w:val="20"/>
              </w:rPr>
            </w:pPr>
            <w:r w:rsidRPr="00CF7A08">
              <w:rPr>
                <w:sz w:val="20"/>
              </w:rPr>
              <w:t>GLOBAL TVS-</w:t>
            </w:r>
            <w:r w:rsidRPr="00CF7A08" w:rsidR="000B2C96">
              <w:rPr>
                <w:sz w:val="20"/>
              </w:rPr>
              <w:t xml:space="preserve">VIRALIMALAI </w:t>
            </w:r>
          </w:p>
          <w:p w:rsidR="007F6ED3" w:rsidRPr="00CF7A08" w:rsidP="007F6ED3">
            <w:pPr>
              <w:pStyle w:val="Heading4"/>
              <w:rPr>
                <w:b w:val="0"/>
                <w:sz w:val="20"/>
              </w:rPr>
            </w:pPr>
            <w:r w:rsidRPr="00CF7A08">
              <w:rPr>
                <w:b w:val="0"/>
                <w:sz w:val="20"/>
              </w:rPr>
              <w:t>2015</w:t>
            </w:r>
            <w:r w:rsidRPr="00CF7A08" w:rsidR="004D3011">
              <w:rPr>
                <w:b w:val="0"/>
                <w:sz w:val="20"/>
              </w:rPr>
              <w:t>–</w:t>
            </w:r>
            <w:r w:rsidRPr="00CF7A08">
              <w:rPr>
                <w:b w:val="0"/>
                <w:sz w:val="20"/>
              </w:rPr>
              <w:t>2016</w:t>
            </w:r>
          </w:p>
          <w:p w:rsidR="004E3FF7" w:rsidRPr="00CF7A08" w:rsidP="007F6ED3">
            <w:pPr>
              <w:pStyle w:val="Heading4"/>
              <w:rPr>
                <w:b w:val="0"/>
                <w:sz w:val="20"/>
              </w:rPr>
            </w:pPr>
            <w:r w:rsidRPr="00CF7A08">
              <w:rPr>
                <w:b w:val="0"/>
                <w:sz w:val="20"/>
              </w:rPr>
              <w:t>[STORE KEEPER]</w:t>
            </w:r>
          </w:p>
          <w:p w:rsidR="004E3FF7" w:rsidRPr="00CF7A08" w:rsidP="00830071">
            <w:pPr>
              <w:pStyle w:val="Heading2"/>
              <w:rPr>
                <w:sz w:val="20"/>
              </w:rPr>
            </w:pPr>
          </w:p>
          <w:p w:rsidR="00036450" w:rsidRPr="00016E02" w:rsidP="00830071">
            <w:pPr>
              <w:pStyle w:val="Heading2"/>
              <w:rPr>
                <w:sz w:val="32"/>
                <w:u w:val="single"/>
              </w:rPr>
            </w:pPr>
            <w:r w:rsidRPr="00016E02">
              <w:rPr>
                <w:sz w:val="32"/>
                <w:u w:val="single"/>
              </w:rPr>
              <w:t>RESPONCEPILITY OF STORES</w:t>
            </w:r>
          </w:p>
          <w:p w:rsidR="00542F14" w:rsidRPr="00542F14" w:rsidP="00542F1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542F14">
              <w:rPr>
                <w:sz w:val="24"/>
                <w:szCs w:val="24"/>
              </w:rPr>
              <w:t>Rise the quote for vendors</w:t>
            </w:r>
          </w:p>
          <w:p w:rsidR="00542F14" w:rsidRPr="00542F14" w:rsidP="00542F1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542F14">
              <w:rPr>
                <w:sz w:val="24"/>
                <w:szCs w:val="24"/>
              </w:rPr>
              <w:t xml:space="preserve"> Negotiation for 3 party vendor least quote send to PO</w:t>
            </w:r>
          </w:p>
          <w:p w:rsidR="000B2C96" w:rsidRPr="00867EBD" w:rsidP="00542F14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867EBD">
              <w:rPr>
                <w:sz w:val="24"/>
              </w:rPr>
              <w:t>Ensure the</w:t>
            </w:r>
            <w:r w:rsidRPr="00867EBD" w:rsidR="00001D56">
              <w:rPr>
                <w:sz w:val="24"/>
              </w:rPr>
              <w:t xml:space="preserve"> reception, storage, dispatch and daily management of the stock of products marketed by the company.</w:t>
            </w:r>
            <w:r w:rsidRPr="00867EBD">
              <w:rPr>
                <w:sz w:val="24"/>
              </w:rPr>
              <w:t xml:space="preserve"> </w:t>
            </w:r>
          </w:p>
          <w:p w:rsidR="000B2C96" w:rsidRPr="00867EBD" w:rsidP="00542F14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867EBD">
              <w:rPr>
                <w:sz w:val="24"/>
              </w:rPr>
              <w:t>Ensure the conformity of products received and delivered</w:t>
            </w:r>
          </w:p>
          <w:p w:rsidR="000B2C96" w:rsidRPr="00867EBD" w:rsidP="00542F14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867EBD">
              <w:rPr>
                <w:sz w:val="24"/>
              </w:rPr>
              <w:t>Ensure the management of inventories:</w:t>
            </w:r>
          </w:p>
          <w:p w:rsidR="00A228F5" w:rsidP="00001D56">
            <w:pPr>
              <w:pStyle w:val="ListParagraph"/>
              <w:rPr>
                <w:sz w:val="24"/>
              </w:rPr>
            </w:pPr>
            <w:r w:rsidRPr="00867EBD">
              <w:rPr>
                <w:sz w:val="24"/>
              </w:rPr>
              <w:t xml:space="preserve">1.Control of the rotation of goods,  </w:t>
            </w:r>
          </w:p>
          <w:p w:rsidR="00001D56" w:rsidRPr="00867EBD" w:rsidP="00001D56">
            <w:pPr>
              <w:pStyle w:val="ListParagraph"/>
              <w:rPr>
                <w:sz w:val="24"/>
              </w:rPr>
            </w:pPr>
            <w:r w:rsidRPr="00867EBD">
              <w:rPr>
                <w:sz w:val="24"/>
              </w:rPr>
              <w:t>2.Verification of their availability</w:t>
            </w:r>
          </w:p>
          <w:p w:rsidR="00001D56" w:rsidRPr="00867EBD" w:rsidP="00F23E6A">
            <w:pPr>
              <w:rPr>
                <w:sz w:val="24"/>
              </w:rPr>
            </w:pPr>
            <w:r w:rsidRPr="00867EBD">
              <w:rPr>
                <w:sz w:val="24"/>
              </w:rPr>
              <w:t xml:space="preserve">         </w:t>
            </w:r>
            <w:r w:rsidR="00A228F5">
              <w:rPr>
                <w:sz w:val="24"/>
              </w:rPr>
              <w:t xml:space="preserve">  </w:t>
            </w:r>
            <w:r w:rsidRPr="00867EBD">
              <w:rPr>
                <w:sz w:val="24"/>
              </w:rPr>
              <w:t>3.Procurement from suppliers,</w:t>
            </w:r>
            <w:r w:rsidRPr="00867EBD" w:rsidR="00F23E6A">
              <w:rPr>
                <w:sz w:val="24"/>
              </w:rPr>
              <w:t xml:space="preserve"> tidying,                </w:t>
            </w:r>
            <w:r w:rsidRPr="00867EBD">
              <w:rPr>
                <w:sz w:val="24"/>
              </w:rPr>
              <w:t xml:space="preserve"> </w:t>
            </w:r>
            <w:r w:rsidRPr="00867EBD" w:rsidR="00F23E6A">
              <w:rPr>
                <w:sz w:val="24"/>
              </w:rPr>
              <w:t xml:space="preserve">     </w:t>
            </w:r>
            <w:r w:rsidRPr="00867EBD">
              <w:rPr>
                <w:sz w:val="24"/>
              </w:rPr>
              <w:t xml:space="preserve"> </w:t>
            </w:r>
            <w:r w:rsidRPr="00867EBD" w:rsidR="00F23E6A">
              <w:rPr>
                <w:sz w:val="24"/>
              </w:rPr>
              <w:t xml:space="preserve"> </w:t>
            </w:r>
            <w:r w:rsidRPr="00867EBD">
              <w:rPr>
                <w:sz w:val="24"/>
              </w:rPr>
              <w:t xml:space="preserve">                                              </w:t>
            </w:r>
          </w:p>
          <w:p w:rsidR="000B2C96" w:rsidRPr="00867EBD" w:rsidP="00542F14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867EBD">
              <w:rPr>
                <w:sz w:val="24"/>
              </w:rPr>
              <w:t>Keep a record of sales and restock</w:t>
            </w:r>
            <w:r w:rsidRPr="00867EBD">
              <w:rPr>
                <w:sz w:val="24"/>
              </w:rPr>
              <w:t xml:space="preserve"> </w:t>
            </w:r>
          </w:p>
          <w:p w:rsidR="00830071" w:rsidRPr="00867EBD" w:rsidP="00542F14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867EBD">
              <w:rPr>
                <w:sz w:val="24"/>
              </w:rPr>
              <w:t>Maintain an automated supply inventory database</w:t>
            </w:r>
          </w:p>
          <w:p w:rsidR="007F0B53" w:rsidRPr="00867EBD" w:rsidP="00542F14">
            <w:pPr>
              <w:pStyle w:val="ListParagraph"/>
              <w:numPr>
                <w:ilvl w:val="0"/>
                <w:numId w:val="1"/>
              </w:numPr>
            </w:pPr>
            <w:r w:rsidRPr="00867EBD">
              <w:rPr>
                <w:sz w:val="24"/>
              </w:rPr>
              <w:t>Replenish supply inventories following established guidelines</w:t>
            </w:r>
          </w:p>
          <w:p w:rsidR="00F23E6A" w:rsidRPr="00867EBD" w:rsidP="00542F14">
            <w:pPr>
              <w:pStyle w:val="ListParagraph"/>
              <w:numPr>
                <w:ilvl w:val="0"/>
                <w:numId w:val="1"/>
              </w:numPr>
            </w:pPr>
            <w:r w:rsidRPr="00867EBD">
              <w:rPr>
                <w:sz w:val="24"/>
              </w:rPr>
              <w:t>Managing the store layout</w:t>
            </w:r>
          </w:p>
          <w:p w:rsidR="00F23E6A" w:rsidRPr="00867EBD" w:rsidP="00542F14">
            <w:pPr>
              <w:pStyle w:val="ListParagraph"/>
              <w:numPr>
                <w:ilvl w:val="0"/>
                <w:numId w:val="1"/>
              </w:numPr>
            </w:pPr>
            <w:r w:rsidRPr="00867EBD">
              <w:rPr>
                <w:sz w:val="24"/>
              </w:rPr>
              <w:t>Supervising other staff members and maintaining a record of sales.</w:t>
            </w:r>
          </w:p>
          <w:p w:rsidR="00F23E6A" w:rsidRPr="00867EBD" w:rsidP="00542F14">
            <w:pPr>
              <w:pStyle w:val="ListParagraph"/>
              <w:numPr>
                <w:ilvl w:val="0"/>
                <w:numId w:val="1"/>
              </w:numPr>
            </w:pPr>
            <w:r w:rsidRPr="00867EBD">
              <w:rPr>
                <w:sz w:val="24"/>
              </w:rPr>
              <w:t>Receiving, loading, and shelving all supplies</w:t>
            </w:r>
          </w:p>
          <w:p w:rsidR="00F23E6A" w:rsidRPr="00867EBD" w:rsidP="00542F14">
            <w:pPr>
              <w:pStyle w:val="ListParagraph"/>
              <w:numPr>
                <w:ilvl w:val="0"/>
                <w:numId w:val="1"/>
              </w:numPr>
            </w:pPr>
            <w:r w:rsidRPr="00867EBD">
              <w:rPr>
                <w:sz w:val="24"/>
              </w:rPr>
              <w:t>Inspecting deliveries for discrepancies or damage</w:t>
            </w:r>
          </w:p>
          <w:p w:rsidR="00867EBD" w:rsidRPr="00867EBD" w:rsidP="00542F14">
            <w:pPr>
              <w:pStyle w:val="ListParagraph"/>
              <w:numPr>
                <w:ilvl w:val="0"/>
                <w:numId w:val="1"/>
              </w:numPr>
            </w:pPr>
            <w:r w:rsidRPr="00867EBD">
              <w:rPr>
                <w:sz w:val="24"/>
              </w:rPr>
              <w:t>Reporting damaged inventories for record-keeping and reimbursement.</w:t>
            </w:r>
          </w:p>
          <w:p w:rsidR="00ED11EA" w:rsidRPr="00542F14" w:rsidP="00542F14">
            <w:pPr>
              <w:pStyle w:val="ListParagraph"/>
              <w:numPr>
                <w:ilvl w:val="0"/>
                <w:numId w:val="1"/>
              </w:numPr>
            </w:pPr>
            <w:r w:rsidRPr="00867EBD">
              <w:rPr>
                <w:sz w:val="24"/>
              </w:rPr>
              <w:t>Cross verifying the monthly report at the end of each month</w:t>
            </w:r>
          </w:p>
          <w:p w:rsidR="00A228F5" w:rsidRPr="00A228F5" w:rsidP="00542F1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228F5">
              <w:rPr>
                <w:sz w:val="24"/>
                <w:szCs w:val="24"/>
              </w:rPr>
              <w:t>No zero line stock maintained</w:t>
            </w:r>
          </w:p>
          <w:p w:rsidR="00A228F5" w:rsidRPr="00A228F5" w:rsidP="00542F1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A228F5">
              <w:rPr>
                <w:sz w:val="24"/>
                <w:szCs w:val="24"/>
              </w:rPr>
              <w:t>Mange data for inventory</w:t>
            </w:r>
          </w:p>
          <w:p w:rsidR="00DC73C0" w:rsidRPr="00867EBD" w:rsidP="00867EBD">
            <w:pPr>
              <w:pStyle w:val="ListParagraph"/>
            </w:pPr>
            <w:r w:rsidRPr="00867EBD">
              <w:rPr>
                <w:sz w:val="24"/>
              </w:rPr>
              <w:t xml:space="preserve"> </w:t>
            </w:r>
          </w:p>
          <w:p w:rsidR="007E342B" w:rsidRPr="00867EBD" w:rsidP="007F0B53">
            <w:pPr>
              <w:rPr>
                <w:b/>
                <w:u w:val="single"/>
              </w:rPr>
            </w:pPr>
          </w:p>
          <w:p w:rsidR="007E342B" w:rsidP="007F0B53">
            <w:pPr>
              <w:rPr>
                <w:b/>
                <w:sz w:val="20"/>
                <w:u w:val="single"/>
              </w:rPr>
            </w:pPr>
          </w:p>
          <w:p w:rsidR="007E342B" w:rsidP="007F0B53">
            <w:pPr>
              <w:rPr>
                <w:b/>
                <w:sz w:val="20"/>
                <w:u w:val="single"/>
              </w:rPr>
            </w:pPr>
          </w:p>
          <w:p w:rsidR="00ED11EA" w:rsidP="007F0B53">
            <w:pPr>
              <w:rPr>
                <w:b/>
                <w:sz w:val="24"/>
                <w:u w:val="single"/>
              </w:rPr>
            </w:pPr>
          </w:p>
          <w:p w:rsidR="00ED11EA" w:rsidP="007F0B53">
            <w:pPr>
              <w:rPr>
                <w:b/>
                <w:sz w:val="24"/>
                <w:u w:val="single"/>
              </w:rPr>
            </w:pPr>
          </w:p>
          <w:p w:rsidR="007E342B" w:rsidRPr="00867EBD" w:rsidP="007F0B53">
            <w:pPr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D</w:t>
            </w:r>
            <w:r w:rsidR="00867EBD">
              <w:rPr>
                <w:b/>
                <w:sz w:val="24"/>
                <w:u w:val="single"/>
              </w:rPr>
              <w:t>ATE</w:t>
            </w:r>
            <w:r w:rsidR="00867EBD">
              <w:rPr>
                <w:b/>
                <w:sz w:val="24"/>
              </w:rPr>
              <w:t xml:space="preserve"> :                                                               SIGNATURE</w:t>
            </w:r>
          </w:p>
          <w:p w:rsidR="00867EBD" w:rsidP="007F0B53">
            <w:pPr>
              <w:rPr>
                <w:b/>
                <w:sz w:val="24"/>
                <w:u w:val="single"/>
              </w:rPr>
            </w:pPr>
          </w:p>
          <w:p w:rsidR="00867EBD" w:rsidP="007F0B53">
            <w:pPr>
              <w:rPr>
                <w:b/>
                <w:sz w:val="24"/>
                <w:u w:val="single"/>
              </w:rPr>
            </w:pPr>
          </w:p>
          <w:p w:rsidR="00867EBD" w:rsidRPr="00867EBD" w:rsidP="007F0B53">
            <w:pPr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PLACE </w:t>
            </w:r>
            <w:r>
              <w:rPr>
                <w:b/>
                <w:sz w:val="24"/>
              </w:rPr>
              <w:t xml:space="preserve">:                       </w:t>
            </w:r>
            <w:r w:rsidR="008E1E78">
              <w:rPr>
                <w:b/>
                <w:sz w:val="24"/>
              </w:rPr>
              <w:t xml:space="preserve">                             </w:t>
            </w:r>
            <w:r>
              <w:rPr>
                <w:b/>
                <w:sz w:val="24"/>
              </w:rPr>
              <w:t xml:space="preserve">      (RAKUMAR</w:t>
            </w:r>
            <w:r w:rsidR="008E1E78">
              <w:rPr>
                <w:b/>
                <w:sz w:val="24"/>
              </w:rPr>
              <w:t>.B</w:t>
            </w:r>
            <w:r>
              <w:rPr>
                <w:b/>
                <w:sz w:val="24"/>
              </w:rPr>
              <w:t xml:space="preserve">)                                                                     </w:t>
            </w:r>
          </w:p>
          <w:p w:rsidR="007F0B53" w:rsidRPr="00CF7A08" w:rsidP="007F0B53">
            <w:pPr>
              <w:pStyle w:val="ListParagraph"/>
              <w:ind w:left="781"/>
              <w:rPr>
                <w:b/>
                <w:sz w:val="20"/>
                <w:u w:val="single"/>
              </w:rPr>
            </w:pPr>
          </w:p>
          <w:p w:rsidR="007F0B53" w:rsidRPr="00CF7A08" w:rsidP="007F0B53">
            <w:pPr>
              <w:pStyle w:val="ListParagraph"/>
              <w:rPr>
                <w:b/>
                <w:sz w:val="20"/>
                <w:u w:val="single"/>
              </w:rPr>
            </w:pPr>
          </w:p>
          <w:p w:rsidR="000B2C96" w:rsidRPr="00CF7A08" w:rsidP="00830071">
            <w:pPr>
              <w:rPr>
                <w:sz w:val="20"/>
              </w:rPr>
            </w:pPr>
          </w:p>
          <w:p w:rsidR="00036450" w:rsidRPr="00CF7A08" w:rsidP="00830071">
            <w:pPr>
              <w:rPr>
                <w:color w:val="FFFFFF" w:themeColor="background1"/>
                <w:sz w:val="20"/>
              </w:rPr>
            </w:pPr>
            <w:r>
              <w:rPr>
                <w:color w:val="FFFFFF" w:themeColor="background1"/>
                <w:sz w:val="20"/>
              </w:rPr>
              <w:t>P</w:t>
            </w:r>
          </w:p>
        </w:tc>
      </w:tr>
      <w:tr w:rsidTr="00121FD5">
        <w:tblPrEx>
          <w:tblW w:w="10915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596"/>
        </w:trPr>
        <w:tc>
          <w:tcPr>
            <w:tcW w:w="3600" w:type="dxa"/>
          </w:tcPr>
          <w:p w:rsidR="007F0B53" w:rsidP="00830071">
            <w:pPr>
              <w:pStyle w:val="Heading3"/>
            </w:pPr>
          </w:p>
        </w:tc>
        <w:tc>
          <w:tcPr>
            <w:tcW w:w="720" w:type="dxa"/>
          </w:tcPr>
          <w:p w:rsidR="007F0B53" w:rsidP="00830071">
            <w:pPr>
              <w:tabs>
                <w:tab w:val="left" w:pos="990"/>
              </w:tabs>
            </w:pPr>
          </w:p>
        </w:tc>
        <w:tc>
          <w:tcPr>
            <w:tcW w:w="6595" w:type="dxa"/>
          </w:tcPr>
          <w:p w:rsidR="007E342B" w:rsidRPr="007E342B" w:rsidP="007E342B">
            <w:pPr>
              <w:rPr>
                <w:b/>
              </w:rPr>
            </w:pPr>
          </w:p>
        </w:tc>
      </w:tr>
      <w:tr w:rsidTr="007E342B">
        <w:tblPrEx>
          <w:tblW w:w="10915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2148"/>
        </w:trPr>
        <w:tc>
          <w:tcPr>
            <w:tcW w:w="3600" w:type="dxa"/>
          </w:tcPr>
          <w:p w:rsidR="007E342B" w:rsidP="00830071">
            <w:pPr>
              <w:pStyle w:val="Heading3"/>
            </w:pPr>
          </w:p>
        </w:tc>
        <w:tc>
          <w:tcPr>
            <w:tcW w:w="720" w:type="dxa"/>
          </w:tcPr>
          <w:p w:rsidR="007E342B" w:rsidP="00830071">
            <w:pPr>
              <w:tabs>
                <w:tab w:val="left" w:pos="990"/>
              </w:tabs>
            </w:pPr>
          </w:p>
        </w:tc>
        <w:tc>
          <w:tcPr>
            <w:tcW w:w="6595" w:type="dxa"/>
          </w:tcPr>
          <w:p w:rsidR="007E342B" w:rsidP="007E342B">
            <w:pPr>
              <w:pStyle w:val="Heading2"/>
              <w:tabs>
                <w:tab w:val="left" w:pos="4507"/>
              </w:tabs>
            </w:pPr>
          </w:p>
        </w:tc>
      </w:tr>
    </w:tbl>
    <w:p w:rsidR="007F0B53" w:rsidP="000C45FF">
      <w:pPr>
        <w:tabs>
          <w:tab w:val="left" w:pos="990"/>
        </w:tabs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10"/>
          </v:shape>
        </w:pict>
      </w:r>
    </w:p>
    <w:sectPr w:rsidSect="0083007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45FF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xmlns:a="http://schemas.openxmlformats.org/drawingml/2006/main" uri="{C183D7F6-B498-43B3-948B-1728B52AA6E4}">
                <adec:decorative xmlns="" xmlns:adec="http://schemas.microsoft.com/office/drawing/2017/decorative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="urn:schemas-microsoft-com:office:office" xmlns:v="urn:schemas-microsoft-com:vml" xmlns:w="http://schemas.openxmlformats.org/wordprocessingml/2006/main" xmlns:w10="urn:schemas-microsoft-com:office:word" xmlns:w15="http://schemas.microsoft.com/office/word/2012/wordml" xmlns:w16cid="http://schemas.microsoft.com/office/word/2016/wordml/cid" xmlns:w16se="http://schemas.microsoft.com/office/word/2015/wordml/symex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4751C6"/>
    <w:multiLevelType w:val="hybridMultilevel"/>
    <w:tmpl w:val="9B440168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0262BF"/>
    <w:multiLevelType w:val="hybridMultilevel"/>
    <w:tmpl w:val="C94602A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896EFE"/>
    <w:multiLevelType w:val="hybridMultilevel"/>
    <w:tmpl w:val="94FC19D8"/>
    <w:lvl w:ilvl="0">
      <w:start w:val="1"/>
      <w:numFmt w:val="bullet"/>
      <w:lvlText w:val=""/>
      <w:lvlJc w:val="left"/>
      <w:pPr>
        <w:ind w:left="78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PersonalInformation/>
  <w:removeDateAndTime/>
  <w:proofState w:spelling="clean" w:grammar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AF"/>
    <w:rsid w:val="00001D56"/>
    <w:rsid w:val="000057A8"/>
    <w:rsid w:val="00016E02"/>
    <w:rsid w:val="00036450"/>
    <w:rsid w:val="00094499"/>
    <w:rsid w:val="000B2C96"/>
    <w:rsid w:val="000C45FF"/>
    <w:rsid w:val="000E3FD1"/>
    <w:rsid w:val="000E4031"/>
    <w:rsid w:val="00112054"/>
    <w:rsid w:val="00121FD5"/>
    <w:rsid w:val="001525E1"/>
    <w:rsid w:val="00176BC8"/>
    <w:rsid w:val="00180329"/>
    <w:rsid w:val="0019001F"/>
    <w:rsid w:val="001A74A5"/>
    <w:rsid w:val="001B2ABD"/>
    <w:rsid w:val="001E0391"/>
    <w:rsid w:val="001E1759"/>
    <w:rsid w:val="001E7C12"/>
    <w:rsid w:val="001F1ECC"/>
    <w:rsid w:val="002400EB"/>
    <w:rsid w:val="002517DE"/>
    <w:rsid w:val="00256CF7"/>
    <w:rsid w:val="00281FD5"/>
    <w:rsid w:val="00287B49"/>
    <w:rsid w:val="002946AD"/>
    <w:rsid w:val="0030481B"/>
    <w:rsid w:val="003156FC"/>
    <w:rsid w:val="00315CB2"/>
    <w:rsid w:val="003254B5"/>
    <w:rsid w:val="0037121F"/>
    <w:rsid w:val="003A6B7D"/>
    <w:rsid w:val="003B06CA"/>
    <w:rsid w:val="003F0AD8"/>
    <w:rsid w:val="004071FC"/>
    <w:rsid w:val="00445947"/>
    <w:rsid w:val="004813B3"/>
    <w:rsid w:val="004832EA"/>
    <w:rsid w:val="00496591"/>
    <w:rsid w:val="004C63E4"/>
    <w:rsid w:val="004D3011"/>
    <w:rsid w:val="004E3FF7"/>
    <w:rsid w:val="00515A33"/>
    <w:rsid w:val="005262AC"/>
    <w:rsid w:val="00542F14"/>
    <w:rsid w:val="0055786B"/>
    <w:rsid w:val="005E39D5"/>
    <w:rsid w:val="00600670"/>
    <w:rsid w:val="0062123A"/>
    <w:rsid w:val="00646E75"/>
    <w:rsid w:val="006601A4"/>
    <w:rsid w:val="00676F5D"/>
    <w:rsid w:val="006771D0"/>
    <w:rsid w:val="006A0912"/>
    <w:rsid w:val="006F38B7"/>
    <w:rsid w:val="00715FCB"/>
    <w:rsid w:val="00743101"/>
    <w:rsid w:val="007609AF"/>
    <w:rsid w:val="00763C98"/>
    <w:rsid w:val="007775E1"/>
    <w:rsid w:val="007867A0"/>
    <w:rsid w:val="007927F5"/>
    <w:rsid w:val="007C701C"/>
    <w:rsid w:val="007E342B"/>
    <w:rsid w:val="007F0B53"/>
    <w:rsid w:val="007F6ED3"/>
    <w:rsid w:val="00802CA0"/>
    <w:rsid w:val="00830071"/>
    <w:rsid w:val="00867EBD"/>
    <w:rsid w:val="008E1E78"/>
    <w:rsid w:val="009260CD"/>
    <w:rsid w:val="00952C25"/>
    <w:rsid w:val="00997B18"/>
    <w:rsid w:val="009A56BA"/>
    <w:rsid w:val="009F4187"/>
    <w:rsid w:val="00A2118D"/>
    <w:rsid w:val="00A228F5"/>
    <w:rsid w:val="00A44A56"/>
    <w:rsid w:val="00A64CF7"/>
    <w:rsid w:val="00A70440"/>
    <w:rsid w:val="00AD76E2"/>
    <w:rsid w:val="00B20152"/>
    <w:rsid w:val="00B31F5C"/>
    <w:rsid w:val="00B359E4"/>
    <w:rsid w:val="00B57D98"/>
    <w:rsid w:val="00B70850"/>
    <w:rsid w:val="00BC6786"/>
    <w:rsid w:val="00C066B6"/>
    <w:rsid w:val="00C37BA1"/>
    <w:rsid w:val="00C4674C"/>
    <w:rsid w:val="00C506CF"/>
    <w:rsid w:val="00C72BED"/>
    <w:rsid w:val="00C87EBD"/>
    <w:rsid w:val="00C9578B"/>
    <w:rsid w:val="00CB0055"/>
    <w:rsid w:val="00CB198C"/>
    <w:rsid w:val="00CD10C9"/>
    <w:rsid w:val="00CF7A08"/>
    <w:rsid w:val="00D2522B"/>
    <w:rsid w:val="00D422DE"/>
    <w:rsid w:val="00D5459D"/>
    <w:rsid w:val="00D54E40"/>
    <w:rsid w:val="00D75BCD"/>
    <w:rsid w:val="00DA1F4D"/>
    <w:rsid w:val="00DC4D27"/>
    <w:rsid w:val="00DC73C0"/>
    <w:rsid w:val="00DD172A"/>
    <w:rsid w:val="00DD2E71"/>
    <w:rsid w:val="00DF1B70"/>
    <w:rsid w:val="00E12C13"/>
    <w:rsid w:val="00E25A26"/>
    <w:rsid w:val="00E4381A"/>
    <w:rsid w:val="00E55D74"/>
    <w:rsid w:val="00E86D4C"/>
    <w:rsid w:val="00ED11EA"/>
    <w:rsid w:val="00F23E6A"/>
    <w:rsid w:val="00F43B85"/>
    <w:rsid w:val="00F60274"/>
    <w:rsid w:val="00F71429"/>
    <w:rsid w:val="00F77FB9"/>
    <w:rsid w:val="00F91072"/>
    <w:rsid w:val="00FA4DEA"/>
    <w:rsid w:val="00FB068F"/>
    <w:rsid w:val="00FE082E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 w:unhideWhenUsed="0"/>
    <w:lsdException w:name="toc 2" w:uiPriority="39" w:unhideWhenUsed="0"/>
    <w:lsdException w:name="toc 3" w:uiPriority="39" w:unhideWhenUsed="0"/>
    <w:lsdException w:name="toc 4" w:uiPriority="39" w:unhideWhenUsed="0"/>
    <w:lsdException w:name="toc 5" w:uiPriority="39" w:unhideWhenUsed="0"/>
    <w:lsdException w:name="toc 6" w:uiPriority="39" w:unhideWhenUsed="0"/>
    <w:lsdException w:name="toc 7" w:uiPriority="39" w:unhideWhenUsed="0"/>
    <w:lsdException w:name="toc 8" w:uiPriority="39" w:unhideWhenUsed="0"/>
    <w:lsdException w:name="toc 9" w:uiPriority="39" w:unhideWhenUsed="0"/>
    <w:lsdException w:name="caption" w:uiPriority="35" w:qFormat="1"/>
    <w:lsdException w:name="toa heading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uiPriority="22" w:unhideWhenUsed="0" w:qFormat="1"/>
    <w:lsdException w:name="Emphasis" w:semiHidden="0" w:uiPriority="11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qFormat/>
    <w:rsid w:val="008300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10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F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F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rdxfootmark.naukri.com/v2/track/openCv?trackingInfo=bdeb8ee5482c69fc12151dc28986ac75134f4b0419514c4847440321091b5b58120b120b1149515a0c435601514841481f0f2b561358191b195115495d0c00584e4209430247460c590858184508105042445b0c0f054e4108120211474a411b02154e49405d58380c4f03434c1b0b150a18444a411b0b15416a44564a141a245d43400108190310485c5e0c54580f1b525a4553524f0e59431700120a1344504f446&amp;docType=docx" TargetMode="External" /><Relationship Id="rId11" Type="http://schemas.openxmlformats.org/officeDocument/2006/relationships/header" Target="header1.xml" /><Relationship Id="rId12" Type="http://schemas.openxmlformats.org/officeDocument/2006/relationships/glossaryDocument" Target="glossary/document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jpeg" /><Relationship Id="rId9" Type="http://schemas.openxmlformats.org/officeDocument/2006/relationships/hyperlink" Target="mailto:rk610051@gmail.com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sv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ITC\AppData\Roaming\Microsoft\Templates\Bold%20modern%20resume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88F3FBBDF32C4209B063FD785483A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F7D140-FB44-4762-AA05-8E61B80ADF4F}"/>
      </w:docPartPr>
      <w:docPartBody>
        <w:p w:rsidR="006601A4">
          <w:pPr>
            <w:pStyle w:val="88F3FBBDF32C4209B063FD785483A43F"/>
          </w:pPr>
          <w:r w:rsidRPr="00036450">
            <w:t>EDUCATION</w:t>
          </w:r>
        </w:p>
      </w:docPartBody>
    </w:docPart>
    <w:docPart>
      <w:docPartPr>
        <w:name w:val="5942AB1AC9734FB3815A181FA02BA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DF4BC-468F-4450-888B-D955CE25B666}"/>
      </w:docPartPr>
      <w:docPartBody>
        <w:p w:rsidR="006601A4">
          <w:pPr>
            <w:pStyle w:val="5942AB1AC9734FB3815A181FA02BAC7A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E3D"/>
    <w:rsid w:val="001E2A7A"/>
    <w:rsid w:val="005E7A15"/>
    <w:rsid w:val="006601A4"/>
    <w:rsid w:val="00664AD2"/>
    <w:rsid w:val="00682DE8"/>
    <w:rsid w:val="00B75091"/>
    <w:rsid w:val="00C91E3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F81BD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45D5988BC6406192F493690B816CAC">
    <w:name w:val="B745D5988BC6406192F493690B816CAC"/>
  </w:style>
  <w:style w:type="paragraph" w:customStyle="1" w:styleId="C2D80BEF90384FAABCA8B394BD45903A">
    <w:name w:val="C2D80BEF90384FAABCA8B394BD45903A"/>
  </w:style>
  <w:style w:type="paragraph" w:customStyle="1" w:styleId="A9AA380C24474594BCDFA8A205678A1E">
    <w:name w:val="A9AA380C24474594BCDFA8A205678A1E"/>
  </w:style>
  <w:style w:type="paragraph" w:customStyle="1" w:styleId="4A86AA06D86B4EC895B3436B40499820">
    <w:name w:val="4A86AA06D86B4EC895B3436B40499820"/>
  </w:style>
  <w:style w:type="paragraph" w:customStyle="1" w:styleId="4FDC0A8341D042D19A88BA6A586B20C8">
    <w:name w:val="4FDC0A8341D042D19A88BA6A586B20C8"/>
  </w:style>
  <w:style w:type="paragraph" w:customStyle="1" w:styleId="4988A2AA633B41D0BCD794650C61C1ED">
    <w:name w:val="4988A2AA633B41D0BCD794650C61C1ED"/>
  </w:style>
  <w:style w:type="paragraph" w:customStyle="1" w:styleId="EEF32811398549D0B8C154AB16A0F925">
    <w:name w:val="EEF32811398549D0B8C154AB16A0F925"/>
  </w:style>
  <w:style w:type="paragraph" w:customStyle="1" w:styleId="76005572373749498C7BCADB20CAB64B">
    <w:name w:val="76005572373749498C7BCADB20CAB64B"/>
  </w:style>
  <w:style w:type="paragraph" w:customStyle="1" w:styleId="EAD4B910EEE343FDA787A01B26A854CE">
    <w:name w:val="EAD4B910EEE343FDA787A01B26A854CE"/>
  </w:style>
  <w:style w:type="paragraph" w:customStyle="1" w:styleId="583C8087F2244279BF4850A7E342C292">
    <w:name w:val="583C8087F2244279BF4850A7E342C292"/>
  </w:style>
  <w:style w:type="character" w:styleId="Hyperlink">
    <w:name w:val="Hyperlink"/>
    <w:basedOn w:val="DefaultParagraphFont"/>
    <w:uiPriority w:val="99"/>
    <w:unhideWhenUsed/>
    <w:rPr>
      <w:color w:val="943634" w:themeColor="accent2" w:themeShade="BF"/>
      <w:u w:val="single"/>
    </w:rPr>
  </w:style>
  <w:style w:type="paragraph" w:customStyle="1" w:styleId="5E7F56DB6310458AB34ED21624129D4C">
    <w:name w:val="5E7F56DB6310458AB34ED21624129D4C"/>
  </w:style>
  <w:style w:type="paragraph" w:customStyle="1" w:styleId="D67A353084454B5A930CCC9DBB9C7AA0">
    <w:name w:val="D67A353084454B5A930CCC9DBB9C7AA0"/>
  </w:style>
  <w:style w:type="paragraph" w:customStyle="1" w:styleId="98622C06138F47E0B459EC63D5A5C6CA">
    <w:name w:val="98622C06138F47E0B459EC63D5A5C6CA"/>
  </w:style>
  <w:style w:type="paragraph" w:customStyle="1" w:styleId="0A6040B3DB754A9DB6252F322D84D90B">
    <w:name w:val="0A6040B3DB754A9DB6252F322D84D90B"/>
  </w:style>
  <w:style w:type="paragraph" w:customStyle="1" w:styleId="3FC48610B61848F3BFDCE947285C885C">
    <w:name w:val="3FC48610B61848F3BFDCE947285C885C"/>
  </w:style>
  <w:style w:type="paragraph" w:customStyle="1" w:styleId="0F2E477838A0470A8FA6A1375BABA6C6">
    <w:name w:val="0F2E477838A0470A8FA6A1375BABA6C6"/>
  </w:style>
  <w:style w:type="paragraph" w:customStyle="1" w:styleId="88F3FBBDF32C4209B063FD785483A43F">
    <w:name w:val="88F3FBBDF32C4209B063FD785483A43F"/>
  </w:style>
  <w:style w:type="paragraph" w:customStyle="1" w:styleId="EDA0C38A5F6B4E3B8ED3373F567D0657">
    <w:name w:val="EDA0C38A5F6B4E3B8ED3373F567D0657"/>
  </w:style>
  <w:style w:type="paragraph" w:customStyle="1" w:styleId="5E5059AC793640CCAF9ECE1F2F2ACD3B">
    <w:name w:val="5E5059AC793640CCAF9ECE1F2F2ACD3B"/>
  </w:style>
  <w:style w:type="paragraph" w:customStyle="1" w:styleId="972F6782A60048B39CBCB5F114E5E23E">
    <w:name w:val="972F6782A60048B39CBCB5F114E5E23E"/>
  </w:style>
  <w:style w:type="paragraph" w:customStyle="1" w:styleId="EB09FA86971B460E815684F13F004633">
    <w:name w:val="EB09FA86971B460E815684F13F004633"/>
  </w:style>
  <w:style w:type="paragraph" w:customStyle="1" w:styleId="4F08582EE5354C6CAB3E2B25596783F4">
    <w:name w:val="4F08582EE5354C6CAB3E2B25596783F4"/>
  </w:style>
  <w:style w:type="paragraph" w:customStyle="1" w:styleId="C191873F960141B988A152D9511CBE65">
    <w:name w:val="C191873F960141B988A152D9511CBE65"/>
  </w:style>
  <w:style w:type="paragraph" w:customStyle="1" w:styleId="6D93A640B04E46099CF7D19CBA330B2C">
    <w:name w:val="6D93A640B04E46099CF7D19CBA330B2C"/>
  </w:style>
  <w:style w:type="paragraph" w:customStyle="1" w:styleId="5942AB1AC9734FB3815A181FA02BAC7A">
    <w:name w:val="5942AB1AC9734FB3815A181FA02BAC7A"/>
  </w:style>
  <w:style w:type="paragraph" w:customStyle="1" w:styleId="0332798F64384DB2AF43292821C1353C">
    <w:name w:val="0332798F64384DB2AF43292821C1353C"/>
  </w:style>
  <w:style w:type="paragraph" w:customStyle="1" w:styleId="A3C184717025418B9902E5B93D1A612B">
    <w:name w:val="A3C184717025418B9902E5B93D1A612B"/>
  </w:style>
  <w:style w:type="paragraph" w:customStyle="1" w:styleId="C01EE7C846344E2991E354760968CE00">
    <w:name w:val="C01EE7C846344E2991E354760968CE00"/>
  </w:style>
  <w:style w:type="paragraph" w:customStyle="1" w:styleId="92B394B4FE584FF9818E4884E7A41D26">
    <w:name w:val="92B394B4FE584FF9818E4884E7A41D26"/>
  </w:style>
  <w:style w:type="paragraph" w:customStyle="1" w:styleId="F43A8A403F2C44DC8A90B6D570556121">
    <w:name w:val="F43A8A403F2C44DC8A90B6D570556121"/>
  </w:style>
  <w:style w:type="paragraph" w:customStyle="1" w:styleId="934DF528E5184F23BBF2F945143A38DF">
    <w:name w:val="934DF528E5184F23BBF2F945143A38DF"/>
  </w:style>
  <w:style w:type="paragraph" w:customStyle="1" w:styleId="9BCC3CA57F284650A523D66BEA2CBC90">
    <w:name w:val="9BCC3CA57F284650A523D66BEA2CBC90"/>
  </w:style>
  <w:style w:type="paragraph" w:customStyle="1" w:styleId="2A1ECFF65E7343EC90776C5ABEF97285">
    <w:name w:val="2A1ECFF65E7343EC90776C5ABEF97285"/>
  </w:style>
  <w:style w:type="paragraph" w:customStyle="1" w:styleId="D8C4123B610546BDB64EC08BE2F52910">
    <w:name w:val="D8C4123B610546BDB64EC08BE2F52910"/>
  </w:style>
  <w:style w:type="paragraph" w:customStyle="1" w:styleId="C19C915D97484EEEB1E7F20E46B4DDFE">
    <w:name w:val="C19C915D97484EEEB1E7F20E46B4DDFE"/>
  </w:style>
  <w:style w:type="paragraph" w:customStyle="1" w:styleId="1B392357EAE34CACA06E4B7DF32B7997">
    <w:name w:val="1B392357EAE34CACA06E4B7DF32B7997"/>
  </w:style>
  <w:style w:type="paragraph" w:customStyle="1" w:styleId="4ADDB85D62C7414F872541D54E0394E2">
    <w:name w:val="4ADDB85D62C7414F872541D54E0394E2"/>
  </w:style>
  <w:style w:type="paragraph" w:customStyle="1" w:styleId="9FDE95C0310145ACAB1F21A87E7793C6">
    <w:name w:val="9FDE95C0310145ACAB1F21A87E7793C6"/>
  </w:style>
  <w:style w:type="paragraph" w:customStyle="1" w:styleId="A070936811A0436DB969ADBA959A78AE">
    <w:name w:val="A070936811A0436DB969ADBA959A78AE"/>
  </w:style>
  <w:style w:type="paragraph" w:customStyle="1" w:styleId="F02447EB8DA94815997D0A44C3B9DDE7">
    <w:name w:val="F02447EB8DA94815997D0A44C3B9DDE7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paragraph" w:customStyle="1" w:styleId="8EDCC4F78AF044CAB0BA309A2E56E6F1">
    <w:name w:val="8EDCC4F78AF044CAB0BA309A2E56E6F1"/>
  </w:style>
  <w:style w:type="paragraph" w:customStyle="1" w:styleId="0AC8DB9CD5BD4365B355130E81F4EDD6">
    <w:name w:val="0AC8DB9CD5BD4365B355130E81F4EDD6"/>
    <w:rsid w:val="00C91E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39FFE5-ABD2-4D53-B3BE-ABCDF196F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resume.dotx</Template>
  <TotalTime>0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2025-02-24T09:58:00Z</dcterms:created>
  <dcterms:modified xsi:type="dcterms:W3CDTF">2025-02-24T09:58:00Z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