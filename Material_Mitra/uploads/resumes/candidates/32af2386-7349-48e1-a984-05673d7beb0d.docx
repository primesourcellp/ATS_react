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B83FE8" w:rsidRPr="001E2BAB" w:rsidP="00B83FE8" w14:paraId="4456FBD0" w14:textId="73DD6C3D">
      <w:pPr>
        <w:rPr>
          <w:vertAlign w:val="subscript"/>
        </w:rPr>
      </w:pPr>
      <w:r>
        <w:rPr>
          <w:noProof/>
          <w:vertAlign w:val="subscript"/>
        </w:rPr>
        <w:drawing>
          <wp:anchor distT="0" distB="0" distL="114300" distR="114300" simplePos="0" relativeHeight="251675648" behindDoc="0" locked="1" layoutInCell="1" allowOverlap="1">
            <wp:simplePos x="0" y="0"/>
            <wp:positionH relativeFrom="column">
              <wp:posOffset>-77470</wp:posOffset>
            </wp:positionH>
            <wp:positionV relativeFrom="paragraph">
              <wp:posOffset>73660</wp:posOffset>
            </wp:positionV>
            <wp:extent cx="1645920" cy="1645920"/>
            <wp:effectExtent l="0" t="0" r="0" b="0"/>
            <wp:wrapNone/>
            <wp:docPr id="231629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17524" name="Picture 10"/>
                    <pic:cNvPicPr/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E2BAB" w:rsidR="001E2BAB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665408" behindDoc="0" locked="1" layoutInCell="1" allowOverlap="1">
                <wp:simplePos x="0" y="0"/>
                <wp:positionH relativeFrom="page">
                  <wp:posOffset>48895</wp:posOffset>
                </wp:positionH>
                <wp:positionV relativeFrom="page">
                  <wp:posOffset>3868420</wp:posOffset>
                </wp:positionV>
                <wp:extent cx="2332355" cy="1798320"/>
                <wp:effectExtent l="0" t="0" r="0" b="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2355" cy="1798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2BAB" w:rsidRPr="008A3488" w:rsidP="001E2BAB" w14:textId="77777777">
                            <w:pPr>
                              <w:pStyle w:val="Heading1"/>
                              <w:rPr>
                                <w:sz w:val="24"/>
                                <w:szCs w:val="24"/>
                              </w:rPr>
                            </w:pPr>
                            <w:r w:rsidRPr="008A3488">
                              <w:rPr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  <w:p w:rsidR="00FE47C2" w:rsidRPr="000F5698" w:rsidP="00FE47C2" w14:textId="77777777">
                            <w:pPr>
                              <w:pStyle w:val="Default"/>
                              <w:rPr>
                                <w:sz w:val="20"/>
                                <w:szCs w:val="20"/>
                              </w:rPr>
                            </w:pPr>
                            <w:r w:rsidRPr="007D6903">
                              <w:rPr>
                                <w:rFonts w:ascii="Segoe UI Emoji" w:hAnsi="Segoe UI Emoji" w:cs="Segoe UI Emoji"/>
                                <w:sz w:val="22"/>
                                <w:szCs w:val="22"/>
                              </w:rPr>
                              <w:t>🎓</w:t>
                            </w:r>
                            <w:r w:rsidRPr="007D6903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F5698">
                              <w:rPr>
                                <w:sz w:val="20"/>
                                <w:szCs w:val="20"/>
                              </w:rPr>
                              <w:t>B.E. in Electronics &amp; Communication Engineering</w:t>
                            </w:r>
                            <w:r w:rsidRPr="000F5698">
                              <w:rPr>
                                <w:sz w:val="20"/>
                                <w:szCs w:val="20"/>
                              </w:rPr>
                              <w:br/>
                              <w:t>Knowledge Institute of Technology, Tamil Nadu – 2015 | 64%</w:t>
                            </w:r>
                          </w:p>
                          <w:p w:rsidR="000F5698" w:rsidRPr="000F5698" w:rsidP="00FE47C2" w14:textId="77777777">
                            <w:pPr>
                              <w:pStyle w:val="Default"/>
                              <w:rPr>
                                <w:sz w:val="20"/>
                                <w:szCs w:val="20"/>
                              </w:rPr>
                            </w:pPr>
                            <w:r w:rsidRPr="000F5698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</w:rPr>
                              <w:t>🎓</w:t>
                            </w:r>
                            <w:r w:rsidRPr="000F5698">
                              <w:rPr>
                                <w:sz w:val="20"/>
                                <w:szCs w:val="20"/>
                              </w:rPr>
                              <w:t>Diploma</w:t>
                            </w:r>
                            <w:r w:rsidRPr="000F5698" w:rsidR="00FE47C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5698">
                              <w:rPr>
                                <w:sz w:val="20"/>
                                <w:szCs w:val="20"/>
                              </w:rPr>
                              <w:t>in Electronics &amp; Communication Engineer</w:t>
                            </w:r>
                            <w:r w:rsidRPr="000F5698" w:rsidR="00FE47C2">
                              <w:rPr>
                                <w:sz w:val="20"/>
                                <w:szCs w:val="20"/>
                              </w:rPr>
                              <w:t>ing</w:t>
                            </w:r>
                            <w:r w:rsidRPr="000F5698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0F5698">
                              <w:rPr>
                                <w:sz w:val="20"/>
                                <w:szCs w:val="20"/>
                              </w:rPr>
                              <w:t>Kavery</w:t>
                            </w:r>
                            <w:r w:rsidRPr="000F5698">
                              <w:rPr>
                                <w:sz w:val="20"/>
                                <w:szCs w:val="20"/>
                              </w:rPr>
                              <w:t xml:space="preserve"> Polytechnic College, </w:t>
                            </w:r>
                          </w:p>
                          <w:p w:rsidR="00790E96" w:rsidRPr="000F5698" w:rsidP="00FE47C2" w14:textId="786456FE">
                            <w:pPr>
                              <w:pStyle w:val="Default"/>
                              <w:rPr>
                                <w:sz w:val="20"/>
                                <w:szCs w:val="20"/>
                              </w:rPr>
                            </w:pPr>
                            <w:r w:rsidRPr="000F5698">
                              <w:rPr>
                                <w:sz w:val="20"/>
                                <w:szCs w:val="20"/>
                              </w:rPr>
                              <w:t>Tamil Nadu – 2012 | 87%</w:t>
                            </w:r>
                          </w:p>
                          <w:p w:rsidR="001E2BAB" w:rsidRPr="00FE47C2" w:rsidP="001E2BAB" w14:textId="77777777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5" type="#_x0000_t202" style="width:183.65pt;height:141.6pt;margin-top:304.6pt;margin-left:3.85pt;mso-height-percent:0;mso-height-relative:margin;mso-position-horizontal-relative:page;mso-position-vertical-relative:page;mso-width-percent:0;mso-width-relative:margin;mso-wrap-distance-bottom:3.6pt;mso-wrap-distance-left:9pt;mso-wrap-distance-right:9pt;mso-wrap-distance-top:3.6pt;mso-wrap-style:square;position:absolute;visibility:visible;v-text-anchor:top;z-index:251666432" filled="f" stroked="f">
                <v:textbox>
                  <w:txbxContent>
                    <w:p w:rsidR="001E2BAB" w:rsidRPr="008A3488" w:rsidP="001E2BAB" w14:paraId="4652E7B1" w14:textId="77777777">
                      <w:pPr>
                        <w:pStyle w:val="Heading1"/>
                        <w:rPr>
                          <w:sz w:val="24"/>
                          <w:szCs w:val="24"/>
                        </w:rPr>
                      </w:pPr>
                      <w:r w:rsidRPr="008A3488">
                        <w:rPr>
                          <w:sz w:val="24"/>
                          <w:szCs w:val="24"/>
                        </w:rPr>
                        <w:t>Education</w:t>
                      </w:r>
                    </w:p>
                    <w:p w:rsidR="00FE47C2" w:rsidRPr="000F5698" w:rsidP="00FE47C2" w14:paraId="2FE9B511" w14:textId="77777777">
                      <w:pPr>
                        <w:pStyle w:val="Default"/>
                        <w:rPr>
                          <w:sz w:val="20"/>
                          <w:szCs w:val="20"/>
                        </w:rPr>
                      </w:pPr>
                      <w:r w:rsidRPr="007D6903">
                        <w:rPr>
                          <w:rFonts w:ascii="Segoe UI Emoji" w:hAnsi="Segoe UI Emoji" w:cs="Segoe UI Emoji"/>
                          <w:sz w:val="22"/>
                          <w:szCs w:val="22"/>
                        </w:rPr>
                        <w:t>🎓</w:t>
                      </w:r>
                      <w:r w:rsidRPr="007D6903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0F5698">
                        <w:rPr>
                          <w:sz w:val="20"/>
                          <w:szCs w:val="20"/>
                        </w:rPr>
                        <w:t>B.E. in Electronics &amp; Communication Engineering</w:t>
                      </w:r>
                      <w:r w:rsidRPr="000F5698">
                        <w:rPr>
                          <w:sz w:val="20"/>
                          <w:szCs w:val="20"/>
                        </w:rPr>
                        <w:br/>
                        <w:t>Knowledge Institute of Technology, Tamil Nadu – 2015 | 64%</w:t>
                      </w:r>
                    </w:p>
                    <w:p w:rsidR="000F5698" w:rsidRPr="000F5698" w:rsidP="00FE47C2" w14:paraId="3C6A33F4" w14:textId="77777777">
                      <w:pPr>
                        <w:pStyle w:val="Default"/>
                        <w:rPr>
                          <w:sz w:val="20"/>
                          <w:szCs w:val="20"/>
                        </w:rPr>
                      </w:pPr>
                      <w:r w:rsidRPr="000F5698">
                        <w:rPr>
                          <w:rFonts w:ascii="Segoe UI Emoji" w:hAnsi="Segoe UI Emoji" w:cs="Segoe UI Emoji"/>
                          <w:sz w:val="20"/>
                          <w:szCs w:val="20"/>
                        </w:rPr>
                        <w:t>🎓</w:t>
                      </w:r>
                      <w:r w:rsidRPr="000F5698">
                        <w:rPr>
                          <w:sz w:val="20"/>
                          <w:szCs w:val="20"/>
                        </w:rPr>
                        <w:t>Diploma</w:t>
                      </w:r>
                      <w:r w:rsidRPr="000F5698" w:rsidR="00FE47C2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F5698">
                        <w:rPr>
                          <w:sz w:val="20"/>
                          <w:szCs w:val="20"/>
                        </w:rPr>
                        <w:t>in Electronics &amp; Communication Engineer</w:t>
                      </w:r>
                      <w:r w:rsidRPr="000F5698" w:rsidR="00FE47C2">
                        <w:rPr>
                          <w:sz w:val="20"/>
                          <w:szCs w:val="20"/>
                        </w:rPr>
                        <w:t>ing</w:t>
                      </w:r>
                      <w:r w:rsidRPr="000F5698">
                        <w:rPr>
                          <w:sz w:val="20"/>
                          <w:szCs w:val="20"/>
                        </w:rPr>
                        <w:br/>
                      </w:r>
                      <w:r w:rsidRPr="000F5698">
                        <w:rPr>
                          <w:sz w:val="20"/>
                          <w:szCs w:val="20"/>
                        </w:rPr>
                        <w:t>Kavery</w:t>
                      </w:r>
                      <w:r w:rsidRPr="000F5698">
                        <w:rPr>
                          <w:sz w:val="20"/>
                          <w:szCs w:val="20"/>
                        </w:rPr>
                        <w:t xml:space="preserve"> Polytechnic College, </w:t>
                      </w:r>
                    </w:p>
                    <w:p w:rsidR="00790E96" w:rsidRPr="000F5698" w:rsidP="00FE47C2" w14:paraId="4CFA2FBE" w14:textId="786456FE">
                      <w:pPr>
                        <w:pStyle w:val="Default"/>
                        <w:rPr>
                          <w:sz w:val="20"/>
                          <w:szCs w:val="20"/>
                        </w:rPr>
                      </w:pPr>
                      <w:r w:rsidRPr="000F5698">
                        <w:rPr>
                          <w:sz w:val="20"/>
                          <w:szCs w:val="20"/>
                        </w:rPr>
                        <w:t>Tamil Nadu – 2012 | 87%</w:t>
                      </w:r>
                    </w:p>
                    <w:p w:rsidR="001E2BAB" w:rsidRPr="00FE47C2" w:rsidP="001E2BAB" w14:paraId="1DA7C096" w14:textId="77777777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  <w10:anchorlock/>
              </v:shape>
            </w:pict>
          </mc:Fallback>
        </mc:AlternateContent>
      </w:r>
      <w:r w:rsidRPr="001E2BAB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667456" behindDoc="0" locked="1" layoutInCell="1" allowOverlap="1">
                <wp:simplePos x="0" y="0"/>
                <wp:positionH relativeFrom="page">
                  <wp:posOffset>41910</wp:posOffset>
                </wp:positionH>
                <wp:positionV relativeFrom="page">
                  <wp:posOffset>5633720</wp:posOffset>
                </wp:positionV>
                <wp:extent cx="2103120" cy="897255"/>
                <wp:effectExtent l="0" t="0" r="0" b="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3120" cy="897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2BAB" w:rsidRPr="0083464E" w:rsidP="00EA12B9" w14:textId="4B3EA365">
                            <w:pPr>
                              <w:pStyle w:val="List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26" type="#_x0000_t202" style="width:165.6pt;height:70.65pt;margin-top:443.6pt;margin-left:3.3pt;mso-height-percent:0;mso-height-relative:margin;mso-position-horizontal-relative:page;mso-position-vertical-relative:page;mso-width-percent:0;mso-width-relative:margin;mso-wrap-distance-bottom:3.6pt;mso-wrap-distance-left:9pt;mso-wrap-distance-right:9pt;mso-wrap-distance-top:3.6pt;mso-wrap-style:square;position:absolute;visibility:visible;v-text-anchor:top;z-index:251668480" filled="f" stroked="f">
                <v:textbox>
                  <w:txbxContent>
                    <w:p w:rsidR="001E2BAB" w:rsidRPr="0083464E" w:rsidP="00EA12B9" w14:paraId="239AC28C" w14:textId="4B3EA365">
                      <w:pPr>
                        <w:pStyle w:val="List"/>
                        <w:numPr>
                          <w:ilvl w:val="0"/>
                          <w:numId w:val="0"/>
                        </w:numPr>
                        <w:ind w:left="360"/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IN"/>
                        </w:rPr>
                      </w:pPr>
                    </w:p>
                  </w:txbxContent>
                </v:textbox>
                <w10:wrap type="square"/>
                <w10:anchorlock/>
              </v:shape>
            </w:pict>
          </mc:Fallback>
        </mc:AlternateContent>
      </w:r>
      <w:r w:rsidRPr="001E2BAB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669504" behindDoc="0" locked="1" layoutInCell="1" allowOverlap="1">
                <wp:simplePos x="0" y="0"/>
                <wp:positionH relativeFrom="page">
                  <wp:align>left</wp:align>
                </wp:positionH>
                <wp:positionV relativeFrom="page">
                  <wp:posOffset>5760085</wp:posOffset>
                </wp:positionV>
                <wp:extent cx="2278380" cy="4247515"/>
                <wp:effectExtent l="0" t="0" r="0" b="635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8380" cy="4247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464E" w:rsidRPr="008A3488" w:rsidP="001C2C91" w14:textId="091C578F">
                            <w:pPr>
                              <w:pStyle w:val="Normalleftpanel"/>
                              <w:rPr>
                                <w:b/>
                                <w:caps/>
                                <w:color w:val="7F6146" w:themeColor="accent2"/>
                                <w:spacing w:val="20"/>
                                <w:kern w:val="48"/>
                                <w:sz w:val="24"/>
                                <w:szCs w:val="24"/>
                              </w:rPr>
                            </w:pPr>
                            <w:bookmarkStart w:id="0" w:name="_Hlk199085181"/>
                            <w:bookmarkStart w:id="1" w:name="_Hlk199085182"/>
                            <w:r w:rsidRPr="008A3488">
                              <w:rPr>
                                <w:b/>
                                <w:caps/>
                                <w:color w:val="7F6146" w:themeColor="accent2"/>
                                <w:spacing w:val="20"/>
                                <w:kern w:val="48"/>
                                <w:sz w:val="24"/>
                                <w:szCs w:val="24"/>
                              </w:rPr>
                              <w:t>Key Skills</w:t>
                            </w:r>
                          </w:p>
                          <w:p w:rsidR="00EA12B9" w:rsidRPr="001E2BAB" w:rsidP="001C2C91" w14:textId="77777777">
                            <w:pPr>
                              <w:pStyle w:val="Normalleftpanel"/>
                            </w:pPr>
                          </w:p>
                          <w:p w:rsidR="00D32861" w:rsidRPr="000F5698" w:rsidP="00C81118" w14:textId="677E40E6">
                            <w:pPr>
                              <w:pStyle w:val="Default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0F569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365 admin service</w:t>
                            </w:r>
                            <w:r w:rsidRPr="000F5698">
                              <w:rPr>
                                <w:sz w:val="20"/>
                                <w:szCs w:val="20"/>
                              </w:rPr>
                              <w:t>: Entra</w:t>
                            </w:r>
                            <w:r w:rsidRPr="000F5698">
                              <w:rPr>
                                <w:sz w:val="20"/>
                                <w:szCs w:val="20"/>
                              </w:rPr>
                              <w:t xml:space="preserve"> ID (Azure AD), Exchange Online, Intune, SharePoint, Teams, and Microsoft Security &amp; Compliance </w:t>
                            </w:r>
                          </w:p>
                          <w:p w:rsidR="00EA12B9" w:rsidRPr="000F5698" w:rsidP="00C81118" w14:textId="294DB360">
                            <w:pPr>
                              <w:pStyle w:val="Default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0F569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Scripting</w:t>
                            </w:r>
                            <w:r w:rsidRPr="000F5698" w:rsidR="004A5B91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0F5698" w:rsidR="00B0320C">
                              <w:rPr>
                                <w:sz w:val="20"/>
                                <w:szCs w:val="20"/>
                              </w:rPr>
                              <w:t xml:space="preserve">Power shell </w:t>
                            </w:r>
                          </w:p>
                          <w:p w:rsidR="007D1008" w:rsidRPr="000F5698" w:rsidP="00C81118" w14:textId="36231BF2">
                            <w:pPr>
                              <w:pStyle w:val="Default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0F569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Report: </w:t>
                            </w:r>
                            <w:r w:rsidRPr="000F5698">
                              <w:rPr>
                                <w:sz w:val="20"/>
                                <w:szCs w:val="20"/>
                              </w:rPr>
                              <w:t>Power BI</w:t>
                            </w:r>
                          </w:p>
                          <w:p w:rsidR="00595042" w:rsidRPr="000F5698" w:rsidP="00C81118" w14:textId="77777777">
                            <w:pPr>
                              <w:pStyle w:val="Default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0F569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Networking:</w:t>
                            </w:r>
                            <w:r w:rsidRPr="000F5698">
                              <w:rPr>
                                <w:sz w:val="20"/>
                                <w:szCs w:val="20"/>
                              </w:rPr>
                              <w:t xml:space="preserve"> Juniper APs, Firewalls</w:t>
                            </w:r>
                            <w:r w:rsidRPr="000F5698" w:rsidR="004D3FD4">
                              <w:rPr>
                                <w:sz w:val="20"/>
                                <w:szCs w:val="20"/>
                              </w:rPr>
                              <w:t xml:space="preserve">-Sophos, FortiGate </w:t>
                            </w:r>
                          </w:p>
                          <w:p w:rsidR="00EA12B9" w:rsidRPr="000F5698" w:rsidP="00C81118" w14:textId="44F48032">
                            <w:pPr>
                              <w:pStyle w:val="Default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0F5698">
                              <w:rPr>
                                <w:sz w:val="20"/>
                                <w:szCs w:val="20"/>
                              </w:rPr>
                              <w:t>VLANs, MAC Binding, Switches</w:t>
                            </w:r>
                          </w:p>
                          <w:p w:rsidR="00595042" w:rsidRPr="000F5698" w:rsidP="00C81118" w14:textId="5433C34C">
                            <w:pPr>
                              <w:pStyle w:val="Default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0F569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Device:</w:t>
                            </w:r>
                            <w:r w:rsidRPr="000F5698">
                              <w:rPr>
                                <w:sz w:val="20"/>
                                <w:szCs w:val="20"/>
                              </w:rPr>
                              <w:t xml:space="preserve"> Windows, MAC, IPAD, Android&amp; Linux </w:t>
                            </w:r>
                          </w:p>
                          <w:p w:rsidR="00EA12B9" w:rsidRPr="000F5698" w:rsidP="00C81118" w14:textId="6B0D4FC2">
                            <w:pPr>
                              <w:pStyle w:val="Default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0F569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Security:</w:t>
                            </w:r>
                            <w:r w:rsidRPr="000F5698">
                              <w:rPr>
                                <w:sz w:val="20"/>
                                <w:szCs w:val="20"/>
                              </w:rPr>
                              <w:t xml:space="preserve"> Microsoft Defender, BitLocker, Symantec, CrowdStrike, Kaspersky</w:t>
                            </w:r>
                          </w:p>
                          <w:p w:rsidR="005F02BE" w:rsidRPr="000F5698" w:rsidP="00C81118" w14:textId="2A42438C">
                            <w:pPr>
                              <w:pStyle w:val="Default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0F569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Migration Expertise:</w:t>
                            </w:r>
                            <w:r w:rsidRPr="000F5698">
                              <w:rPr>
                                <w:sz w:val="20"/>
                                <w:szCs w:val="20"/>
                              </w:rPr>
                              <w:t xml:space="preserve"> G-Suite to O365, IMAP, Tenant-to-Tenant</w:t>
                            </w:r>
                          </w:p>
                          <w:p w:rsidR="00EA12B9" w:rsidRPr="000F5698" w:rsidP="00C81118" w14:textId="180C7870">
                            <w:pPr>
                              <w:pStyle w:val="Default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0F569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Reporting &amp; Analytics:</w:t>
                            </w:r>
                            <w:r w:rsidRPr="000F5698">
                              <w:rPr>
                                <w:sz w:val="20"/>
                                <w:szCs w:val="20"/>
                              </w:rPr>
                              <w:t xml:space="preserve"> Power BI</w:t>
                            </w:r>
                            <w:r w:rsidRPr="000F5698" w:rsidR="004A5B91">
                              <w:rPr>
                                <w:sz w:val="20"/>
                                <w:szCs w:val="20"/>
                              </w:rPr>
                              <w:t xml:space="preserve"> &amp;</w:t>
                            </w:r>
                            <w:r w:rsidRPr="000F569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5698" w:rsidR="004A5B91">
                              <w:rPr>
                                <w:sz w:val="20"/>
                                <w:szCs w:val="20"/>
                              </w:rPr>
                              <w:t>MS List, Basic in fabrics</w:t>
                            </w:r>
                          </w:p>
                          <w:p w:rsidR="004539BC" w:rsidRPr="000F5698" w:rsidP="00C81118" w14:textId="02DF7F97">
                            <w:pPr>
                              <w:pStyle w:val="Default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0F569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ERP </w:t>
                            </w:r>
                            <w:r w:rsidRPr="000F5698" w:rsidR="00CD5CE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Billing: SAP</w:t>
                            </w:r>
                            <w:r w:rsidRPr="000F569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5698" w:rsidR="00CD5CEF">
                              <w:rPr>
                                <w:sz w:val="20"/>
                                <w:szCs w:val="20"/>
                              </w:rPr>
                              <w:t>BYD, S</w:t>
                            </w:r>
                            <w:r w:rsidRPr="000F5698" w:rsidR="00C743A5">
                              <w:rPr>
                                <w:sz w:val="20"/>
                                <w:szCs w:val="20"/>
                              </w:rPr>
                              <w:t>4 Hana</w:t>
                            </w:r>
                          </w:p>
                          <w:p w:rsidR="005F02BE" w:rsidRPr="000F5698" w:rsidP="00C81118" w14:textId="204B6009">
                            <w:pPr>
                              <w:pStyle w:val="Default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0F569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Knowledge In ITGC IT audit </w:t>
                            </w:r>
                          </w:p>
                          <w:p w:rsidR="001C2C91" w:rsidRPr="00E71642" w:rsidP="00E71642" w14:textId="77777777">
                            <w:pPr>
                              <w:pStyle w:val="Default"/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bookmarkEnd w:id="0"/>
                          <w:bookmarkEnd w:id="1"/>
                          <w:p w:rsidR="001E2BAB" w:rsidRPr="001E2BAB" w:rsidP="002C7C29" w14:textId="77777777">
                            <w:pPr>
                              <w:pStyle w:val="Normalleftpanel"/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27" type="#_x0000_t202" style="width:179.4pt;height:334.45pt;margin-top:453.55pt;margin-left:0;mso-height-percent:0;mso-height-relative:margin;mso-position-horizontal:left;mso-position-horizontal-relative:page;mso-position-vertical-relative:page;mso-width-percent:0;mso-width-relative:margin;mso-wrap-distance-bottom:3.6pt;mso-wrap-distance-left:9pt;mso-wrap-distance-right:9pt;mso-wrap-distance-top:3.6pt;mso-wrap-style:square;position:absolute;visibility:visible;v-text-anchor:top;z-index:251670528" filled="f" stroked="f">
                <v:textbox>
                  <w:txbxContent>
                    <w:p w:rsidR="0083464E" w:rsidRPr="008A3488" w:rsidP="001C2C91" w14:paraId="00DA7CF7" w14:textId="091C578F">
                      <w:pPr>
                        <w:pStyle w:val="Normalleftpanel"/>
                        <w:rPr>
                          <w:b/>
                          <w:caps/>
                          <w:color w:val="7F6146" w:themeColor="accent2"/>
                          <w:spacing w:val="20"/>
                          <w:kern w:val="48"/>
                          <w:sz w:val="24"/>
                          <w:szCs w:val="24"/>
                        </w:rPr>
                      </w:pPr>
                      <w:bookmarkStart w:id="0" w:name="_Hlk199085181"/>
                      <w:bookmarkStart w:id="1" w:name="_Hlk199085182"/>
                      <w:r w:rsidRPr="008A3488">
                        <w:rPr>
                          <w:b/>
                          <w:caps/>
                          <w:color w:val="7F6146" w:themeColor="accent2"/>
                          <w:spacing w:val="20"/>
                          <w:kern w:val="48"/>
                          <w:sz w:val="24"/>
                          <w:szCs w:val="24"/>
                        </w:rPr>
                        <w:t>Key Skills</w:t>
                      </w:r>
                    </w:p>
                    <w:p w:rsidR="00EA12B9" w:rsidRPr="001E2BAB" w:rsidP="001C2C91" w14:paraId="067F5545" w14:textId="77777777">
                      <w:pPr>
                        <w:pStyle w:val="Normalleftpanel"/>
                      </w:pPr>
                    </w:p>
                    <w:p w:rsidR="00D32861" w:rsidRPr="000F5698" w:rsidP="00C81118" w14:paraId="10560846" w14:textId="677E40E6">
                      <w:pPr>
                        <w:pStyle w:val="Default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 w:rsidRPr="000F5698">
                        <w:rPr>
                          <w:b/>
                          <w:bCs/>
                          <w:sz w:val="20"/>
                          <w:szCs w:val="20"/>
                        </w:rPr>
                        <w:t>365 admin service</w:t>
                      </w:r>
                      <w:r w:rsidRPr="000F5698">
                        <w:rPr>
                          <w:sz w:val="20"/>
                          <w:szCs w:val="20"/>
                        </w:rPr>
                        <w:t>: Entra</w:t>
                      </w:r>
                      <w:r w:rsidRPr="000F5698">
                        <w:rPr>
                          <w:sz w:val="20"/>
                          <w:szCs w:val="20"/>
                        </w:rPr>
                        <w:t xml:space="preserve"> ID (Azure AD), Exchange Online, Intune, SharePoint, Teams, and Microsoft Security &amp; Compliance </w:t>
                      </w:r>
                    </w:p>
                    <w:p w:rsidR="00EA12B9" w:rsidRPr="000F5698" w:rsidP="00C81118" w14:paraId="3E8BA7B0" w14:textId="294DB360">
                      <w:pPr>
                        <w:pStyle w:val="Default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 w:rsidRPr="000F5698">
                        <w:rPr>
                          <w:b/>
                          <w:bCs/>
                          <w:sz w:val="20"/>
                          <w:szCs w:val="20"/>
                        </w:rPr>
                        <w:t>Scripting</w:t>
                      </w:r>
                      <w:r w:rsidRPr="000F5698" w:rsidR="004A5B91">
                        <w:rPr>
                          <w:sz w:val="20"/>
                          <w:szCs w:val="20"/>
                        </w:rPr>
                        <w:t xml:space="preserve">: </w:t>
                      </w:r>
                      <w:r w:rsidRPr="000F5698" w:rsidR="00B0320C">
                        <w:rPr>
                          <w:sz w:val="20"/>
                          <w:szCs w:val="20"/>
                        </w:rPr>
                        <w:t xml:space="preserve">Power shell </w:t>
                      </w:r>
                    </w:p>
                    <w:p w:rsidR="007D1008" w:rsidRPr="000F5698" w:rsidP="00C81118" w14:paraId="6F5A83A3" w14:textId="36231BF2">
                      <w:pPr>
                        <w:pStyle w:val="Default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 w:rsidRPr="000F5698">
                        <w:rPr>
                          <w:b/>
                          <w:bCs/>
                          <w:sz w:val="20"/>
                          <w:szCs w:val="20"/>
                        </w:rPr>
                        <w:t xml:space="preserve">Report: </w:t>
                      </w:r>
                      <w:r w:rsidRPr="000F5698">
                        <w:rPr>
                          <w:sz w:val="20"/>
                          <w:szCs w:val="20"/>
                        </w:rPr>
                        <w:t>Power BI</w:t>
                      </w:r>
                    </w:p>
                    <w:p w:rsidR="00595042" w:rsidRPr="000F5698" w:rsidP="00C81118" w14:paraId="72E6E21E" w14:textId="77777777">
                      <w:pPr>
                        <w:pStyle w:val="Default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 w:rsidRPr="000F5698">
                        <w:rPr>
                          <w:b/>
                          <w:bCs/>
                          <w:sz w:val="20"/>
                          <w:szCs w:val="20"/>
                        </w:rPr>
                        <w:t>Networking:</w:t>
                      </w:r>
                      <w:r w:rsidRPr="000F5698">
                        <w:rPr>
                          <w:sz w:val="20"/>
                          <w:szCs w:val="20"/>
                        </w:rPr>
                        <w:t xml:space="preserve"> Juniper APs, Firewalls</w:t>
                      </w:r>
                      <w:r w:rsidRPr="000F5698" w:rsidR="004D3FD4">
                        <w:rPr>
                          <w:sz w:val="20"/>
                          <w:szCs w:val="20"/>
                        </w:rPr>
                        <w:t xml:space="preserve">-Sophos, FortiGate </w:t>
                      </w:r>
                    </w:p>
                    <w:p w:rsidR="00EA12B9" w:rsidRPr="000F5698" w:rsidP="00C81118" w14:paraId="0EACE89A" w14:textId="44F48032">
                      <w:pPr>
                        <w:pStyle w:val="Default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 w:rsidRPr="000F5698">
                        <w:rPr>
                          <w:sz w:val="20"/>
                          <w:szCs w:val="20"/>
                        </w:rPr>
                        <w:t>VLANs, MAC Binding, Switches</w:t>
                      </w:r>
                    </w:p>
                    <w:p w:rsidR="00595042" w:rsidRPr="000F5698" w:rsidP="00C81118" w14:paraId="4F6DB9F9" w14:textId="5433C34C">
                      <w:pPr>
                        <w:pStyle w:val="Default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 w:rsidRPr="000F5698">
                        <w:rPr>
                          <w:b/>
                          <w:bCs/>
                          <w:sz w:val="20"/>
                          <w:szCs w:val="20"/>
                        </w:rPr>
                        <w:t>Device:</w:t>
                      </w:r>
                      <w:r w:rsidRPr="000F5698">
                        <w:rPr>
                          <w:sz w:val="20"/>
                          <w:szCs w:val="20"/>
                        </w:rPr>
                        <w:t xml:space="preserve"> Windows, MAC, IPAD, Android&amp; Linux </w:t>
                      </w:r>
                    </w:p>
                    <w:p w:rsidR="00EA12B9" w:rsidRPr="000F5698" w:rsidP="00C81118" w14:paraId="1A64115F" w14:textId="6B0D4FC2">
                      <w:pPr>
                        <w:pStyle w:val="Default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 w:rsidRPr="000F5698">
                        <w:rPr>
                          <w:b/>
                          <w:bCs/>
                          <w:sz w:val="20"/>
                          <w:szCs w:val="20"/>
                        </w:rPr>
                        <w:t>Security:</w:t>
                      </w:r>
                      <w:r w:rsidRPr="000F5698">
                        <w:rPr>
                          <w:sz w:val="20"/>
                          <w:szCs w:val="20"/>
                        </w:rPr>
                        <w:t xml:space="preserve"> Microsoft Defender, BitLocker, Symantec, CrowdStrike, Kaspersky</w:t>
                      </w:r>
                    </w:p>
                    <w:p w:rsidR="005F02BE" w:rsidRPr="000F5698" w:rsidP="00C81118" w14:paraId="18324ABB" w14:textId="2A42438C">
                      <w:pPr>
                        <w:pStyle w:val="Default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 w:rsidRPr="000F5698">
                        <w:rPr>
                          <w:b/>
                          <w:bCs/>
                          <w:sz w:val="20"/>
                          <w:szCs w:val="20"/>
                        </w:rPr>
                        <w:t>Migration Expertise:</w:t>
                      </w:r>
                      <w:r w:rsidRPr="000F5698">
                        <w:rPr>
                          <w:sz w:val="20"/>
                          <w:szCs w:val="20"/>
                        </w:rPr>
                        <w:t xml:space="preserve"> G-Suite to O365, IMAP, Tenant-to-Tenant</w:t>
                      </w:r>
                    </w:p>
                    <w:p w:rsidR="00EA12B9" w:rsidRPr="000F5698" w:rsidP="00C81118" w14:paraId="21F20DFC" w14:textId="180C7870">
                      <w:pPr>
                        <w:pStyle w:val="Default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 w:rsidRPr="000F5698">
                        <w:rPr>
                          <w:b/>
                          <w:bCs/>
                          <w:sz w:val="20"/>
                          <w:szCs w:val="20"/>
                        </w:rPr>
                        <w:t>Reporting &amp; Analytics:</w:t>
                      </w:r>
                      <w:r w:rsidRPr="000F5698">
                        <w:rPr>
                          <w:sz w:val="20"/>
                          <w:szCs w:val="20"/>
                        </w:rPr>
                        <w:t xml:space="preserve"> Power BI</w:t>
                      </w:r>
                      <w:r w:rsidRPr="000F5698" w:rsidR="004A5B91">
                        <w:rPr>
                          <w:sz w:val="20"/>
                          <w:szCs w:val="20"/>
                        </w:rPr>
                        <w:t xml:space="preserve"> &amp;</w:t>
                      </w:r>
                      <w:r w:rsidRPr="000F5698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F5698" w:rsidR="004A5B91">
                        <w:rPr>
                          <w:sz w:val="20"/>
                          <w:szCs w:val="20"/>
                        </w:rPr>
                        <w:t>MS List, Basic in fabrics</w:t>
                      </w:r>
                    </w:p>
                    <w:p w:rsidR="004539BC" w:rsidRPr="000F5698" w:rsidP="00C81118" w14:paraId="6903937C" w14:textId="02DF7F97">
                      <w:pPr>
                        <w:pStyle w:val="Default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 w:rsidRPr="000F5698">
                        <w:rPr>
                          <w:b/>
                          <w:bCs/>
                          <w:sz w:val="20"/>
                          <w:szCs w:val="20"/>
                        </w:rPr>
                        <w:t xml:space="preserve">ERP </w:t>
                      </w:r>
                      <w:r w:rsidRPr="000F5698" w:rsidR="00CD5CEF">
                        <w:rPr>
                          <w:b/>
                          <w:bCs/>
                          <w:sz w:val="20"/>
                          <w:szCs w:val="20"/>
                        </w:rPr>
                        <w:t>Billing: SAP</w:t>
                      </w:r>
                      <w:r w:rsidRPr="000F5698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F5698" w:rsidR="00CD5CEF">
                        <w:rPr>
                          <w:sz w:val="20"/>
                          <w:szCs w:val="20"/>
                        </w:rPr>
                        <w:t>BYD, S</w:t>
                      </w:r>
                      <w:r w:rsidRPr="000F5698" w:rsidR="00C743A5">
                        <w:rPr>
                          <w:sz w:val="20"/>
                          <w:szCs w:val="20"/>
                        </w:rPr>
                        <w:t>4 Hana</w:t>
                      </w:r>
                    </w:p>
                    <w:p w:rsidR="005F02BE" w:rsidRPr="000F5698" w:rsidP="00C81118" w14:paraId="5FF8A3C6" w14:textId="204B6009">
                      <w:pPr>
                        <w:pStyle w:val="Default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 w:rsidRPr="000F5698">
                        <w:rPr>
                          <w:b/>
                          <w:bCs/>
                          <w:sz w:val="20"/>
                          <w:szCs w:val="20"/>
                        </w:rPr>
                        <w:t xml:space="preserve">Knowledge In ITGC IT audit </w:t>
                      </w:r>
                    </w:p>
                    <w:p w:rsidR="001C2C91" w:rsidRPr="00E71642" w:rsidP="00E71642" w14:paraId="70F877A3" w14:textId="77777777">
                      <w:pPr>
                        <w:pStyle w:val="Default"/>
                        <w:ind w:left="720"/>
                        <w:rPr>
                          <w:sz w:val="20"/>
                          <w:szCs w:val="20"/>
                        </w:rPr>
                      </w:pPr>
                    </w:p>
                    <w:bookmarkEnd w:id="0"/>
                    <w:bookmarkEnd w:id="1"/>
                    <w:p w:rsidR="001E2BAB" w:rsidRPr="001E2BAB" w:rsidP="002C7C29" w14:paraId="4789C89C" w14:textId="77777777">
                      <w:pPr>
                        <w:pStyle w:val="Normalleftpanel"/>
                      </w:pPr>
                    </w:p>
                  </w:txbxContent>
                </v:textbox>
                <w10:wrap type="square"/>
                <w10:anchorlock/>
              </v:shape>
            </w:pict>
          </mc:Fallback>
        </mc:AlternateContent>
      </w:r>
      <w:r w:rsidRPr="001E2BAB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671552" behindDoc="0" locked="1" layoutInCell="1" allowOverlap="1">
                <wp:simplePos x="0" y="0"/>
                <wp:positionH relativeFrom="page">
                  <wp:posOffset>2299970</wp:posOffset>
                </wp:positionH>
                <wp:positionV relativeFrom="page">
                  <wp:posOffset>1927225</wp:posOffset>
                </wp:positionV>
                <wp:extent cx="5664835" cy="1638300"/>
                <wp:effectExtent l="0" t="0" r="0" b="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4835" cy="163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1E38" w:rsidRPr="00764541" w:rsidP="002C0A90" w14:textId="20771EC1">
                            <w:pPr>
                              <w:pStyle w:val="Default"/>
                              <w:spacing w:after="240" w:line="276" w:lineRule="auto"/>
                              <w:rPr>
                                <w:rFonts w:asciiTheme="minorHAnsi" w:hAnsiTheme="minorHAnsi" w:cs="Arial"/>
                                <w:b/>
                                <w:caps/>
                                <w:color w:val="7F6146" w:themeColor="accent2"/>
                                <w:spacing w:val="20"/>
                                <w:kern w:val="48"/>
                                <w:lang w:val="en-US"/>
                              </w:rPr>
                            </w:pPr>
                            <w:r w:rsidRPr="00764541">
                              <w:rPr>
                                <w:rFonts w:asciiTheme="minorHAnsi" w:hAnsiTheme="minorHAnsi" w:cs="Arial"/>
                                <w:b/>
                                <w:caps/>
                                <w:color w:val="7F6146" w:themeColor="accent2"/>
                                <w:spacing w:val="20"/>
                                <w:kern w:val="48"/>
                                <w:lang w:val="en-US"/>
                              </w:rPr>
                              <w:t>Professional Summary</w:t>
                            </w:r>
                          </w:p>
                          <w:p w:rsidR="00F82446" w:rsidRPr="00F82446" w:rsidP="002C0A90" w14:textId="26CC7313">
                            <w:pPr>
                              <w:pStyle w:val="Default"/>
                              <w:spacing w:after="2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994718" w:rsidR="0099471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IT Infrastructure Specialist</w:t>
                            </w:r>
                            <w:r w:rsidRPr="00994718" w:rsidR="0099471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with over 8</w:t>
                            </w:r>
                            <w:r w:rsidR="005460F1">
                              <w:rPr>
                                <w:sz w:val="18"/>
                                <w:szCs w:val="18"/>
                                <w:lang w:val="en-US"/>
                              </w:rPr>
                              <w:t>+</w:t>
                            </w:r>
                            <w:r w:rsidRPr="00994718" w:rsidR="0099471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years of progressive experience in IT operations, including 5+ years specializing in </w:t>
                            </w:r>
                            <w:r w:rsidRPr="00994718" w:rsidR="0099471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Microsoft 365 administration and support</w:t>
                            </w:r>
                            <w:r w:rsidRPr="00994718" w:rsidR="0099471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. Skilled in managing </w:t>
                            </w:r>
                            <w:r w:rsidRPr="00994718" w:rsidR="0099471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Entra ID (Azure AD)</w:t>
                            </w:r>
                            <w:r w:rsidRPr="00994718" w:rsidR="0099471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r w:rsidRPr="00994718" w:rsidR="0099471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Exchange Online</w:t>
                            </w:r>
                            <w:r w:rsidRPr="00994718" w:rsidR="0099471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r w:rsidRPr="00994718" w:rsidR="0099471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Intune</w:t>
                            </w:r>
                            <w:r w:rsidRPr="00994718" w:rsidR="0099471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r w:rsidRPr="00994718" w:rsidR="0099471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SharePoint</w:t>
                            </w:r>
                            <w:r w:rsidRPr="00994718" w:rsidR="0099471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r w:rsidRPr="00994718" w:rsidR="0099471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Teams</w:t>
                            </w:r>
                            <w:r w:rsidRPr="00994718" w:rsidR="0099471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and the </w:t>
                            </w:r>
                            <w:r w:rsidRPr="00994718" w:rsidR="0099471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Microsoft Security &amp; Compliance Center</w:t>
                            </w:r>
                            <w:r w:rsidRPr="00994718" w:rsidR="0099471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for monitoring, investigation, and incident response.</w:t>
                            </w:r>
                            <w:r w:rsidRPr="00994718" w:rsidR="00994718">
                              <w:rPr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Proficient in </w:t>
                            </w:r>
                            <w:r w:rsidRPr="00994718" w:rsidR="0099471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PowerShell automation</w:t>
                            </w:r>
                            <w:r w:rsidRPr="00994718" w:rsidR="0099471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&amp;</w:t>
                            </w:r>
                            <w:r w:rsidRPr="00994718" w:rsidR="0099471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994718" w:rsidR="0099471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Power BI reporting</w:t>
                            </w:r>
                            <w:r w:rsidRPr="00994718" w:rsidR="0099471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to streamline IT processes and strengthen data security policies. Additionally experienced in </w:t>
                            </w:r>
                            <w:r w:rsidRPr="00994718" w:rsidR="0099471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SAP-ERP–based IT billing</w:t>
                            </w:r>
                            <w:r w:rsidRPr="00994718" w:rsidR="0099471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r w:rsidRPr="00994718" w:rsidR="0099471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vendor coordination</w:t>
                            </w:r>
                            <w:r w:rsidRPr="00994718" w:rsidR="0099471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r w:rsidRPr="00994718" w:rsidR="0099471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network operations</w:t>
                            </w:r>
                            <w:r w:rsidRPr="00994718" w:rsidR="0099471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and </w:t>
                            </w:r>
                            <w:r w:rsidRPr="00994718" w:rsidR="0099471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device lifecycle management</w:t>
                            </w:r>
                            <w:r w:rsidRPr="00994718" w:rsidR="00994718">
                              <w:rPr>
                                <w:sz w:val="18"/>
                                <w:szCs w:val="18"/>
                                <w:lang w:val="en-US"/>
                              </w:rPr>
                              <w:t>, ensuring efficient and compliant IT service delivery</w:t>
                            </w:r>
                          </w:p>
                          <w:p w:rsidR="0022631A" w:rsidRPr="0022631A" w:rsidP="0022631A" w14:textId="1D52494F">
                            <w:pPr>
                              <w:pStyle w:val="Default"/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1E2BAB" w:rsidRPr="00B541D9" w:rsidP="00391E38" w14:textId="3D69C985">
                            <w:pPr>
                              <w:pStyle w:val="Default"/>
                              <w:spacing w:line="276" w:lineRule="aut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28" type="#_x0000_t202" style="width:446.05pt;height:129pt;margin-top:151.75pt;margin-left:181.1pt;mso-height-percent:0;mso-height-relative:margin;mso-position-horizontal-relative:page;mso-position-vertical-relative:page;mso-width-percent:0;mso-width-relative:margin;mso-wrap-distance-bottom:3.6pt;mso-wrap-distance-left:9pt;mso-wrap-distance-right:9pt;mso-wrap-distance-top:3.6pt;mso-wrap-style:square;position:absolute;visibility:visible;v-text-anchor:top;z-index:251672576" filled="f" stroked="f">
                <v:textbox>
                  <w:txbxContent>
                    <w:p w:rsidR="00391E38" w:rsidRPr="00764541" w:rsidP="002C0A90" w14:paraId="06474AB2" w14:textId="20771EC1">
                      <w:pPr>
                        <w:pStyle w:val="Default"/>
                        <w:spacing w:after="240" w:line="276" w:lineRule="auto"/>
                        <w:rPr>
                          <w:rFonts w:asciiTheme="minorHAnsi" w:hAnsiTheme="minorHAnsi" w:cs="Arial"/>
                          <w:b/>
                          <w:caps/>
                          <w:color w:val="7F6146" w:themeColor="accent2"/>
                          <w:spacing w:val="20"/>
                          <w:kern w:val="48"/>
                          <w:lang w:val="en-US"/>
                        </w:rPr>
                      </w:pPr>
                      <w:r w:rsidRPr="00764541">
                        <w:rPr>
                          <w:rFonts w:asciiTheme="minorHAnsi" w:hAnsiTheme="minorHAnsi" w:cs="Arial"/>
                          <w:b/>
                          <w:caps/>
                          <w:color w:val="7F6146" w:themeColor="accent2"/>
                          <w:spacing w:val="20"/>
                          <w:kern w:val="48"/>
                          <w:lang w:val="en-US"/>
                        </w:rPr>
                        <w:t>Professional Summary</w:t>
                      </w:r>
                    </w:p>
                    <w:p w:rsidR="00F82446" w:rsidRPr="00F82446" w:rsidP="002C0A90" w14:paraId="59D00B67" w14:textId="26CC7313">
                      <w:pPr>
                        <w:pStyle w:val="Default"/>
                        <w:spacing w:after="240" w:line="276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994718" w:rsidR="0099471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IT Infrastructure Specialist</w:t>
                      </w:r>
                      <w:r w:rsidRPr="00994718" w:rsidR="00994718">
                        <w:rPr>
                          <w:sz w:val="18"/>
                          <w:szCs w:val="18"/>
                          <w:lang w:val="en-US"/>
                        </w:rPr>
                        <w:t xml:space="preserve"> with over 8</w:t>
                      </w:r>
                      <w:r w:rsidR="005460F1">
                        <w:rPr>
                          <w:sz w:val="18"/>
                          <w:szCs w:val="18"/>
                          <w:lang w:val="en-US"/>
                        </w:rPr>
                        <w:t>+</w:t>
                      </w:r>
                      <w:r w:rsidRPr="00994718" w:rsidR="00994718">
                        <w:rPr>
                          <w:sz w:val="18"/>
                          <w:szCs w:val="18"/>
                          <w:lang w:val="en-US"/>
                        </w:rPr>
                        <w:t xml:space="preserve"> years of progressive experience in IT operations, including 5+ years specializing in </w:t>
                      </w:r>
                      <w:r w:rsidRPr="00994718" w:rsidR="0099471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Microsoft 365 administration and support</w:t>
                      </w:r>
                      <w:r w:rsidRPr="00994718" w:rsidR="00994718">
                        <w:rPr>
                          <w:sz w:val="18"/>
                          <w:szCs w:val="18"/>
                          <w:lang w:val="en-US"/>
                        </w:rPr>
                        <w:t xml:space="preserve">. Skilled in managing </w:t>
                      </w:r>
                      <w:r w:rsidRPr="00994718" w:rsidR="0099471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Entra ID (Azure AD)</w:t>
                      </w:r>
                      <w:r w:rsidRPr="00994718" w:rsidR="00994718">
                        <w:rPr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r w:rsidRPr="00994718" w:rsidR="0099471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Exchange Online</w:t>
                      </w:r>
                      <w:r w:rsidRPr="00994718" w:rsidR="00994718">
                        <w:rPr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r w:rsidRPr="00994718" w:rsidR="0099471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Intune</w:t>
                      </w:r>
                      <w:r w:rsidRPr="00994718" w:rsidR="00994718">
                        <w:rPr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r w:rsidRPr="00994718" w:rsidR="0099471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SharePoint</w:t>
                      </w:r>
                      <w:r w:rsidRPr="00994718" w:rsidR="00994718">
                        <w:rPr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r w:rsidRPr="00994718" w:rsidR="0099471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Teams</w:t>
                      </w:r>
                      <w:r w:rsidRPr="00994718" w:rsidR="00994718">
                        <w:rPr>
                          <w:sz w:val="18"/>
                          <w:szCs w:val="18"/>
                          <w:lang w:val="en-US"/>
                        </w:rPr>
                        <w:t xml:space="preserve">, and the </w:t>
                      </w:r>
                      <w:r w:rsidRPr="00994718" w:rsidR="0099471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Microsoft Security &amp; Compliance Center</w:t>
                      </w:r>
                      <w:r w:rsidRPr="00994718" w:rsidR="00994718">
                        <w:rPr>
                          <w:sz w:val="18"/>
                          <w:szCs w:val="18"/>
                          <w:lang w:val="en-US"/>
                        </w:rPr>
                        <w:t xml:space="preserve"> for monitoring, investigation, and incident response.</w:t>
                      </w:r>
                      <w:r w:rsidRPr="00994718" w:rsidR="00994718">
                        <w:rPr>
                          <w:sz w:val="18"/>
                          <w:szCs w:val="18"/>
                          <w:lang w:val="en-US"/>
                        </w:rPr>
                        <w:br/>
                        <w:t xml:space="preserve">Proficient in </w:t>
                      </w:r>
                      <w:r w:rsidRPr="00994718" w:rsidR="0099471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PowerShell automation</w:t>
                      </w:r>
                      <w:r w:rsidRPr="00994718" w:rsidR="00994718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&amp;</w:t>
                      </w:r>
                      <w:r w:rsidRPr="00994718" w:rsidR="00994718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994718" w:rsidR="0099471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Power BI reporting</w:t>
                      </w:r>
                      <w:r w:rsidRPr="00994718" w:rsidR="00994718">
                        <w:rPr>
                          <w:sz w:val="18"/>
                          <w:szCs w:val="18"/>
                          <w:lang w:val="en-US"/>
                        </w:rPr>
                        <w:t xml:space="preserve"> to streamline IT processes and strengthen data security policies. Additionally experienced in </w:t>
                      </w:r>
                      <w:r w:rsidRPr="00994718" w:rsidR="0099471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SAP-ERP–based IT billing</w:t>
                      </w:r>
                      <w:r w:rsidRPr="00994718" w:rsidR="00994718">
                        <w:rPr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r w:rsidRPr="00994718" w:rsidR="0099471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vendor coordination</w:t>
                      </w:r>
                      <w:r w:rsidRPr="00994718" w:rsidR="00994718">
                        <w:rPr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r w:rsidRPr="00994718" w:rsidR="0099471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network operations</w:t>
                      </w:r>
                      <w:r w:rsidRPr="00994718" w:rsidR="00994718">
                        <w:rPr>
                          <w:sz w:val="18"/>
                          <w:szCs w:val="18"/>
                          <w:lang w:val="en-US"/>
                        </w:rPr>
                        <w:t xml:space="preserve">, and </w:t>
                      </w:r>
                      <w:r w:rsidRPr="00994718" w:rsidR="0099471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device lifecycle management</w:t>
                      </w:r>
                      <w:r w:rsidRPr="00994718" w:rsidR="00994718">
                        <w:rPr>
                          <w:sz w:val="18"/>
                          <w:szCs w:val="18"/>
                          <w:lang w:val="en-US"/>
                        </w:rPr>
                        <w:t>, ensuring efficient and compliant IT service delivery</w:t>
                      </w:r>
                    </w:p>
                    <w:p w:rsidR="0022631A" w:rsidRPr="0022631A" w:rsidP="0022631A" w14:paraId="6238F05B" w14:textId="1D52494F">
                      <w:pPr>
                        <w:pStyle w:val="Default"/>
                        <w:spacing w:line="276" w:lineRule="auto"/>
                        <w:rPr>
                          <w:sz w:val="18"/>
                          <w:szCs w:val="18"/>
                        </w:rPr>
                      </w:pPr>
                    </w:p>
                    <w:p w:rsidR="001E2BAB" w:rsidRPr="00B541D9" w:rsidP="00391E38" w14:paraId="67939FCF" w14:textId="3D69C985">
                      <w:pPr>
                        <w:pStyle w:val="Default"/>
                        <w:spacing w:line="276" w:lineRule="auto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  <w10:anchorlock/>
              </v:shape>
            </w:pict>
          </mc:Fallback>
        </mc:AlternateContent>
      </w:r>
      <w:r w:rsidRPr="001E2BAB"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73600" behindDoc="0" locked="1" layoutInCell="1" allowOverlap="1">
                <wp:simplePos x="0" y="0"/>
                <wp:positionH relativeFrom="page">
                  <wp:posOffset>2306955</wp:posOffset>
                </wp:positionH>
                <wp:positionV relativeFrom="page">
                  <wp:posOffset>3460115</wp:posOffset>
                </wp:positionV>
                <wp:extent cx="5537200" cy="6696710"/>
                <wp:effectExtent l="0" t="0" r="0" b="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7200" cy="6696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5E81" w:rsidRPr="00764541" w:rsidP="00FE47C2" w14:textId="43AD8494">
                            <w:pPr>
                              <w:pStyle w:val="Default"/>
                              <w:rPr>
                                <w:rFonts w:asciiTheme="minorHAnsi" w:hAnsiTheme="minorHAnsi" w:cs="Arial"/>
                                <w:b/>
                                <w:bCs/>
                                <w:caps/>
                                <w:color w:val="7F6146" w:themeColor="accent2"/>
                                <w:spacing w:val="20"/>
                                <w:kern w:val="48"/>
                                <w:lang w:val="en-US"/>
                              </w:rPr>
                            </w:pPr>
                            <w:r w:rsidRPr="00764541">
                              <w:rPr>
                                <w:rFonts w:asciiTheme="minorHAnsi" w:hAnsiTheme="minorHAnsi" w:cs="Arial"/>
                                <w:b/>
                                <w:bCs/>
                                <w:caps/>
                                <w:color w:val="7F6146" w:themeColor="accent2"/>
                                <w:spacing w:val="20"/>
                                <w:kern w:val="48"/>
                                <w:lang w:val="en-US"/>
                              </w:rPr>
                              <w:t>Work Experience</w:t>
                            </w:r>
                          </w:p>
                          <w:p w:rsidR="00B11D9A" w:rsidRPr="00493A3C" w:rsidP="00205A6B" w14:textId="6DD7ADA2">
                            <w:pPr>
                              <w:pStyle w:val="Default"/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53D63" w:themeColor="text2" w:themeTint="E6"/>
                              </w:rPr>
                            </w:pPr>
                            <w:r w:rsidRPr="00493A3C"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53D63" w:themeColor="text2" w:themeTint="E6"/>
                              </w:rPr>
                              <w:t>iBUS Networks &amp; Infrastructure Pvt Ltd</w:t>
                            </w:r>
                            <w:r w:rsidRPr="00493A3C"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53D63" w:themeColor="text2" w:themeTint="E6"/>
                              </w:rPr>
                              <w:t xml:space="preserve">  </w:t>
                            </w:r>
                            <w:r w:rsidR="00205A6B"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53D63" w:themeColor="text2" w:themeTint="E6"/>
                              </w:rPr>
                              <w:t xml:space="preserve">                                    </w:t>
                            </w:r>
                            <w:r w:rsidRPr="00493A3C"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53D63" w:themeColor="text2" w:themeTint="E6"/>
                              </w:rPr>
                              <w:t xml:space="preserve"> </w:t>
                            </w:r>
                            <w:r w:rsidR="00205A6B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796290" cy="246185"/>
                                  <wp:effectExtent l="0" t="0" r="3810" b="1905"/>
                                  <wp:docPr id="403420884" name="Picture 10" descr="iBUS 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457238" name="Picture 99" descr="iBUS 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xmlns:r="http://schemas.openxmlformats.org/officeDocument/2006/relationships" r:embed="rId9" cstate="print">
                                            <a:extLst>
                                              <a:ext xmlns:a="http://schemas.openxmlformats.org/drawingml/2006/main"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9429" cy="2502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E75F5A" w:rsidRPr="00391E38" w:rsidP="00281384" w14:textId="0CBFB9BF">
                            <w:pPr>
                              <w:pStyle w:val="Default"/>
                              <w:rPr>
                                <w:sz w:val="18"/>
                                <w:szCs w:val="18"/>
                              </w:rPr>
                            </w:pPr>
                            <w:r w:rsidRPr="00B11D9A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Senior</w:t>
                            </w:r>
                            <w:r w:rsidRPr="00FC1F52" w:rsidR="00D2057C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Executive – </w:t>
                            </w:r>
                            <w:r w:rsidR="00D2057C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365 admin </w:t>
                            </w:r>
                            <w:r w:rsidRPr="00FC1F52" w:rsidR="00D2057C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Support</w:t>
                            </w:r>
                            <w:r w:rsidRPr="00F050AF" w:rsidR="00FC1F52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F050AF" w:rsidR="00FC1F52">
                              <w:rPr>
                                <w:rFonts w:ascii="Segoe UI Emoji" w:hAnsi="Segoe UI Emoji" w:cs="Segoe UI Emoji"/>
                                <w:sz w:val="18"/>
                                <w:szCs w:val="18"/>
                              </w:rPr>
                              <w:t>📍</w:t>
                            </w:r>
                            <w:r w:rsidRPr="00F050AF" w:rsidR="00FC1F5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91E38" w:rsidR="00FC1F52">
                              <w:rPr>
                                <w:sz w:val="18"/>
                                <w:szCs w:val="18"/>
                              </w:rPr>
                              <w:t xml:space="preserve">Bengaluru, India (On-site) | </w:t>
                            </w:r>
                            <w:r w:rsidRPr="00391E38" w:rsidR="00FC1F52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>🗓</w:t>
                            </w:r>
                            <w:r w:rsidRPr="00391E38" w:rsidR="00FC1F52">
                              <w:rPr>
                                <w:sz w:val="18"/>
                                <w:szCs w:val="18"/>
                              </w:rPr>
                              <w:t xml:space="preserve"> Nov 2022 – Present</w:t>
                            </w:r>
                            <w:r w:rsidRPr="00391E38" w:rsidR="00FC1F52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391E38" w:rsidR="00FC1F5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Industry</w:t>
                            </w:r>
                            <w:r w:rsidRPr="00391E38" w:rsidR="00FC1F52">
                              <w:rPr>
                                <w:sz w:val="18"/>
                                <w:szCs w:val="18"/>
                              </w:rPr>
                              <w:t xml:space="preserve">: Digital </w:t>
                            </w:r>
                            <w:r w:rsidRPr="00391E38" w:rsidR="002A1728">
                              <w:rPr>
                                <w:sz w:val="18"/>
                                <w:szCs w:val="18"/>
                              </w:rPr>
                              <w:t>Infratech</w:t>
                            </w:r>
                            <w:r w:rsidRPr="00391E38" w:rsidR="00FC1F52">
                              <w:rPr>
                                <w:sz w:val="18"/>
                                <w:szCs w:val="18"/>
                              </w:rPr>
                              <w:t xml:space="preserve"> platform delivering end-to-end </w:t>
                            </w:r>
                            <w:r w:rsidRPr="00391E38" w:rsidR="00907FDB">
                              <w:rPr>
                                <w:sz w:val="18"/>
                                <w:szCs w:val="18"/>
                              </w:rPr>
                              <w:t>Wi-Fi</w:t>
                            </w:r>
                            <w:r w:rsidRPr="00391E38" w:rsidR="002A172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91E38" w:rsidR="00FC1F52">
                              <w:rPr>
                                <w:sz w:val="18"/>
                                <w:szCs w:val="18"/>
                              </w:rPr>
                              <w:t>and connectivity solutions.</w:t>
                            </w:r>
                          </w:p>
                          <w:p w:rsidR="003F2E70" w:rsidRPr="00391E38" w:rsidP="00281384" w14:textId="6B33A9F5">
                            <w:pPr>
                              <w:pStyle w:val="Default"/>
                              <w:rPr>
                                <w:sz w:val="18"/>
                                <w:szCs w:val="18"/>
                              </w:rPr>
                            </w:pPr>
                            <w:r w:rsidRPr="00391E38">
                              <w:rPr>
                                <w:sz w:val="18"/>
                                <w:szCs w:val="18"/>
                              </w:rPr>
                              <w:t>Support:</w:t>
                            </w:r>
                            <w:r w:rsidRPr="00391E38" w:rsidR="00B44D90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365 admin Support &amp; IT operations</w:t>
                            </w:r>
                            <w:r w:rsidRPr="00391E38">
                              <w:rPr>
                                <w:sz w:val="18"/>
                                <w:szCs w:val="18"/>
                              </w:rPr>
                              <w:t xml:space="preserve"> Collaborated with </w:t>
                            </w:r>
                            <w:r w:rsidR="007B371D">
                              <w:rPr>
                                <w:sz w:val="18"/>
                                <w:szCs w:val="18"/>
                              </w:rPr>
                              <w:t>Pan INDIA IT Team</w:t>
                            </w:r>
                          </w:p>
                          <w:p w:rsidR="00F60C52" w:rsidRPr="00391E38" w:rsidP="00281384" w14:textId="5A53BC54">
                            <w:pPr>
                              <w:pStyle w:val="Default"/>
                              <w:rPr>
                                <w:sz w:val="18"/>
                                <w:szCs w:val="18"/>
                              </w:rPr>
                            </w:pPr>
                            <w:r w:rsidRPr="00391E38">
                              <w:rPr>
                                <w:sz w:val="18"/>
                                <w:szCs w:val="18"/>
                              </w:rPr>
                              <w:t>Ticket</w:t>
                            </w:r>
                            <w:r w:rsidRPr="00391E38" w:rsidR="008F4540">
                              <w:rPr>
                                <w:sz w:val="18"/>
                                <w:szCs w:val="18"/>
                              </w:rPr>
                              <w:t>ing Tool:</w:t>
                            </w:r>
                            <w:r w:rsidRPr="00391E38" w:rsidR="004533E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91E38" w:rsidR="004533E5">
                              <w:rPr>
                                <w:sz w:val="18"/>
                                <w:szCs w:val="18"/>
                              </w:rPr>
                              <w:t>Infraon</w:t>
                            </w:r>
                            <w:r w:rsidR="00D2712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A42A52" w:rsidRPr="00021323" w:rsidP="00A42A52" w14:textId="77777777">
                            <w:pPr>
                              <w:pStyle w:val="Defaul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21323"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  <w:t xml:space="preserve">Key operations  </w:t>
                            </w:r>
                          </w:p>
                          <w:p w:rsidR="00A42A52" w:rsidRPr="00F82446" w:rsidP="00A42A52" w14:textId="7777777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3813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🔧</w:t>
                            </w:r>
                            <w:r w:rsidRPr="0095381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F8244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Microsoft 365 Admin &amp; Entra Center</w:t>
                            </w:r>
                          </w:p>
                          <w:p w:rsidR="0022631A" w:rsidRPr="0022631A" w:rsidP="00C81118" w14:textId="7A0EA70F">
                            <w:pPr>
                              <w:pStyle w:val="Default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22631A">
                              <w:rPr>
                                <w:sz w:val="18"/>
                                <w:szCs w:val="18"/>
                              </w:rPr>
                              <w:t xml:space="preserve">Administered </w:t>
                            </w:r>
                            <w:r w:rsidRPr="0022631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user, group, and license management</w:t>
                            </w:r>
                            <w:r w:rsidRPr="0022631A">
                              <w:rPr>
                                <w:sz w:val="18"/>
                                <w:szCs w:val="18"/>
                              </w:rPr>
                              <w:t xml:space="preserve"> within Microsoft 365.</w:t>
                            </w:r>
                          </w:p>
                          <w:p w:rsidR="0022631A" w:rsidRPr="0022631A" w:rsidP="00C81118" w14:textId="272FA767">
                            <w:pPr>
                              <w:pStyle w:val="Default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22631A">
                              <w:rPr>
                                <w:sz w:val="18"/>
                                <w:szCs w:val="18"/>
                              </w:rPr>
                              <w:t xml:space="preserve">Enabled and maintained </w:t>
                            </w:r>
                            <w:r w:rsidRPr="0022631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Litigation Hold</w:t>
                            </w:r>
                            <w:r w:rsidRPr="0022631A">
                              <w:rPr>
                                <w:sz w:val="18"/>
                                <w:szCs w:val="18"/>
                              </w:rPr>
                              <w:t xml:space="preserve"> and </w:t>
                            </w:r>
                            <w:r w:rsidRPr="0022631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Self-Service Password Reset (SSPR)</w:t>
                            </w:r>
                            <w:r w:rsidRPr="0022631A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22631A" w:rsidRPr="0022631A" w:rsidP="00C81118" w14:textId="5427F2D0">
                            <w:pPr>
                              <w:pStyle w:val="Default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22631A">
                              <w:rPr>
                                <w:sz w:val="18"/>
                                <w:szCs w:val="18"/>
                              </w:rPr>
                              <w:t xml:space="preserve">Managed </w:t>
                            </w:r>
                            <w:r w:rsidRPr="0022631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MFA</w:t>
                            </w:r>
                            <w:r w:rsidRPr="0022631A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22631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app password policies</w:t>
                            </w:r>
                            <w:r w:rsidRPr="0022631A">
                              <w:rPr>
                                <w:sz w:val="18"/>
                                <w:szCs w:val="18"/>
                              </w:rPr>
                              <w:t xml:space="preserve">, and </w:t>
                            </w:r>
                            <w:r w:rsidRPr="0022631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Conditional Access</w:t>
                            </w:r>
                            <w:r w:rsidRPr="0022631A">
                              <w:rPr>
                                <w:sz w:val="18"/>
                                <w:szCs w:val="18"/>
                              </w:rPr>
                              <w:t xml:space="preserve"> for users, groups, and guest accounts.</w:t>
                            </w:r>
                          </w:p>
                          <w:p w:rsidR="0022631A" w:rsidRPr="0022631A" w:rsidP="00C81118" w14:textId="0E0B7753">
                            <w:pPr>
                              <w:pStyle w:val="Default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22631A">
                              <w:rPr>
                                <w:sz w:val="18"/>
                                <w:szCs w:val="18"/>
                              </w:rPr>
                              <w:t xml:space="preserve">Configured and maintained </w:t>
                            </w:r>
                            <w:r w:rsidRPr="0022631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domain records</w:t>
                            </w:r>
                            <w:r w:rsidRPr="0022631A">
                              <w:rPr>
                                <w:sz w:val="18"/>
                                <w:szCs w:val="18"/>
                              </w:rPr>
                              <w:t xml:space="preserve"> in GoDaddy and M365 (</w:t>
                            </w:r>
                            <w:r w:rsidRPr="0022631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TXT, MX, SPF, DKIM, DMARC</w:t>
                            </w:r>
                            <w:r w:rsidRPr="0022631A">
                              <w:rPr>
                                <w:sz w:val="18"/>
                                <w:szCs w:val="18"/>
                              </w:rPr>
                              <w:t>) and handled domain renewals.</w:t>
                            </w:r>
                          </w:p>
                          <w:p w:rsidR="0022631A" w:rsidRPr="0022631A" w:rsidP="00C81118" w14:textId="263DE722">
                            <w:pPr>
                              <w:pStyle w:val="Default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22631A">
                              <w:rPr>
                                <w:sz w:val="18"/>
                                <w:szCs w:val="18"/>
                              </w:rPr>
                              <w:t xml:space="preserve">Monitored </w:t>
                            </w:r>
                            <w:r w:rsidRPr="0022631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tenant health</w:t>
                            </w:r>
                            <w:r w:rsidRPr="0022631A">
                              <w:rPr>
                                <w:sz w:val="18"/>
                                <w:szCs w:val="18"/>
                              </w:rPr>
                              <w:t xml:space="preserve"> and account usage, assigned </w:t>
                            </w:r>
                            <w:r w:rsidRPr="0022631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admin roles</w:t>
                            </w:r>
                            <w:r w:rsidRPr="0022631A">
                              <w:rPr>
                                <w:sz w:val="18"/>
                                <w:szCs w:val="18"/>
                              </w:rPr>
                              <w:t xml:space="preserve">, and modified </w:t>
                            </w:r>
                            <w:r w:rsidRPr="0022631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MFA settings</w:t>
                            </w:r>
                            <w:r w:rsidRPr="0022631A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A42A52" w:rsidRPr="00F82446" w:rsidP="00C81118" w14:textId="497BF582">
                            <w:pPr>
                              <w:pStyle w:val="Default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22631A">
                              <w:rPr>
                                <w:sz w:val="18"/>
                                <w:szCs w:val="18"/>
                              </w:rPr>
                              <w:t xml:space="preserve">Implemented </w:t>
                            </w:r>
                            <w:r w:rsidRPr="0022631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SSO integrations</w:t>
                            </w:r>
                            <w:r w:rsidRPr="0022631A">
                              <w:rPr>
                                <w:sz w:val="18"/>
                                <w:szCs w:val="18"/>
                              </w:rPr>
                              <w:t xml:space="preserve"> for third-party applications using </w:t>
                            </w:r>
                            <w:r w:rsidRPr="0022631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SAML</w:t>
                            </w:r>
                            <w:r w:rsidRPr="0022631A">
                              <w:rPr>
                                <w:sz w:val="18"/>
                                <w:szCs w:val="18"/>
                              </w:rPr>
                              <w:t xml:space="preserve"> and </w:t>
                            </w:r>
                            <w:r w:rsidRPr="0022631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SMTP</w:t>
                            </w:r>
                            <w:r w:rsidRPr="0022631A">
                              <w:rPr>
                                <w:sz w:val="18"/>
                                <w:szCs w:val="18"/>
                              </w:rPr>
                              <w:t xml:space="preserve">, restricted access via </w:t>
                            </w:r>
                            <w:r w:rsidRPr="0022631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security groups</w:t>
                            </w:r>
                          </w:p>
                          <w:p w:rsidR="00A42A52" w:rsidRPr="00F82446" w:rsidP="00A42A52" w14:textId="77777777">
                            <w:pPr>
                              <w:pStyle w:val="Default"/>
                              <w:rPr>
                                <w:rFonts w:asciiTheme="minorHAnsi" w:hAnsiTheme="minorHAnsi" w:cs="Arial"/>
                                <w:b/>
                                <w:bCs/>
                                <w:color w:val="747474" w:themeColor="background2" w:themeShade="80"/>
                                <w:position w:val="9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82446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747474" w:themeColor="background2" w:themeShade="80"/>
                                <w:position w:val="9"/>
                                <w:sz w:val="18"/>
                                <w:szCs w:val="18"/>
                                <w:lang w:val="en-US"/>
                              </w:rPr>
                              <w:t>📧</w:t>
                            </w:r>
                            <w:r w:rsidRPr="00F82446">
                              <w:rPr>
                                <w:rFonts w:asciiTheme="minorHAnsi" w:hAnsiTheme="minorHAnsi" w:cs="Arial"/>
                                <w:b/>
                                <w:bCs/>
                                <w:color w:val="747474" w:themeColor="background2" w:themeShade="80"/>
                                <w:position w:val="9"/>
                                <w:sz w:val="18"/>
                                <w:szCs w:val="18"/>
                                <w:lang w:val="en-US"/>
                              </w:rPr>
                              <w:t xml:space="preserve"> Exchange Online </w:t>
                            </w:r>
                          </w:p>
                          <w:p w:rsidR="00F82446" w:rsidRPr="00F82446" w:rsidP="00C81118" w14:textId="54189FC0">
                            <w:pPr>
                              <w:pStyle w:val="Default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F82446">
                              <w:rPr>
                                <w:sz w:val="18"/>
                                <w:szCs w:val="18"/>
                              </w:rPr>
                              <w:t xml:space="preserve">Managed </w:t>
                            </w:r>
                            <w:r w:rsidRPr="00F8244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user mailboxes</w:t>
                            </w:r>
                            <w:r w:rsidRPr="00F82446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F8244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shared mailboxes</w:t>
                            </w:r>
                            <w:r w:rsidRPr="00F82446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F8244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distribution groups</w:t>
                            </w:r>
                            <w:r w:rsidRPr="00F82446">
                              <w:rPr>
                                <w:sz w:val="18"/>
                                <w:szCs w:val="18"/>
                              </w:rPr>
                              <w:t xml:space="preserve">, and </w:t>
                            </w:r>
                            <w:r w:rsidRPr="00F8244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mail-enabled security groups</w:t>
                            </w:r>
                            <w:r w:rsidRPr="00F82446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F82446" w:rsidRPr="00F82446" w:rsidP="00C81118" w14:textId="2B8693F1">
                            <w:pPr>
                              <w:pStyle w:val="Default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F82446">
                              <w:rPr>
                                <w:sz w:val="18"/>
                                <w:szCs w:val="18"/>
                              </w:rPr>
                              <w:t xml:space="preserve">Configured </w:t>
                            </w:r>
                            <w:r w:rsidRPr="00F8244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retention policies</w:t>
                            </w:r>
                            <w:r w:rsidRPr="00F82446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F8244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litigation holds</w:t>
                            </w:r>
                            <w:r w:rsidRPr="00F82446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F8244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archive mailboxes</w:t>
                            </w:r>
                            <w:r w:rsidRPr="00F82446">
                              <w:rPr>
                                <w:sz w:val="18"/>
                                <w:szCs w:val="18"/>
                              </w:rPr>
                              <w:t xml:space="preserve">, and </w:t>
                            </w:r>
                            <w:r w:rsidRPr="00F8244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message size limits</w:t>
                            </w:r>
                            <w:r w:rsidR="007C03C3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F82446" w:rsidRPr="00F82446" w:rsidP="00C81118" w14:textId="6552902D">
                            <w:pPr>
                              <w:pStyle w:val="Default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F82446">
                              <w:rPr>
                                <w:sz w:val="18"/>
                                <w:szCs w:val="18"/>
                              </w:rPr>
                              <w:t xml:space="preserve">Managed </w:t>
                            </w:r>
                            <w:r w:rsidRPr="00F8244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calendar sharing</w:t>
                            </w:r>
                            <w:r w:rsidRPr="00F82446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F8244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mailbox delegation</w:t>
                            </w:r>
                            <w:r w:rsidRPr="00F82446">
                              <w:rPr>
                                <w:sz w:val="18"/>
                                <w:szCs w:val="18"/>
                              </w:rPr>
                              <w:t xml:space="preserve">, and </w:t>
                            </w:r>
                            <w:r w:rsidRPr="00F8244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permissions</w:t>
                            </w:r>
                            <w:r w:rsidRPr="00F82446">
                              <w:rPr>
                                <w:sz w:val="18"/>
                                <w:szCs w:val="18"/>
                              </w:rPr>
                              <w:t xml:space="preserve"> using </w:t>
                            </w:r>
                            <w:r w:rsidRPr="00F8244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PowerShell</w:t>
                            </w:r>
                            <w:r w:rsidRPr="00F82446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F82446" w:rsidRPr="00F82446" w:rsidP="00C81118" w14:textId="65AB207F">
                            <w:pPr>
                              <w:pStyle w:val="Default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F82446">
                              <w:rPr>
                                <w:sz w:val="18"/>
                                <w:szCs w:val="18"/>
                              </w:rPr>
                              <w:t xml:space="preserve">Monitored </w:t>
                            </w:r>
                            <w:r w:rsidRPr="00F8244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mail flow</w:t>
                            </w:r>
                            <w:r w:rsidRPr="00F82446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FC09FF">
                              <w:rPr>
                                <w:sz w:val="18"/>
                                <w:szCs w:val="18"/>
                              </w:rPr>
                              <w:t>performed</w:t>
                            </w:r>
                            <w:r w:rsidRPr="00F8244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8244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message tracing</w:t>
                            </w:r>
                            <w:r w:rsidRPr="00F82446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FC09FF">
                              <w:rPr>
                                <w:sz w:val="18"/>
                                <w:szCs w:val="18"/>
                              </w:rPr>
                              <w:t xml:space="preserve">Application </w:t>
                            </w:r>
                            <w:r w:rsidRPr="00F8244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SMTP authentication</w:t>
                            </w:r>
                            <w:r w:rsidRPr="00F82446">
                              <w:rPr>
                                <w:sz w:val="18"/>
                                <w:szCs w:val="18"/>
                              </w:rPr>
                              <w:t xml:space="preserve">, and enforced </w:t>
                            </w:r>
                            <w:r w:rsidRPr="00F8244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group restrictions</w:t>
                            </w:r>
                            <w:r w:rsidRPr="00F82446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F82446" w:rsidRPr="00F82446" w:rsidP="00C81118" w14:textId="631874E0">
                            <w:pPr>
                              <w:pStyle w:val="Default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F82446">
                              <w:rPr>
                                <w:sz w:val="18"/>
                                <w:szCs w:val="18"/>
                              </w:rPr>
                              <w:t xml:space="preserve">Created </w:t>
                            </w:r>
                            <w:r w:rsidRPr="00F8244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transport rules</w:t>
                            </w:r>
                            <w:r w:rsidRPr="00F82446">
                              <w:rPr>
                                <w:sz w:val="18"/>
                                <w:szCs w:val="18"/>
                              </w:rPr>
                              <w:t xml:space="preserve"> and </w:t>
                            </w:r>
                            <w:r w:rsidRPr="00F8244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connectors</w:t>
                            </w:r>
                            <w:r w:rsidRPr="00F82446">
                              <w:rPr>
                                <w:sz w:val="18"/>
                                <w:szCs w:val="18"/>
                              </w:rPr>
                              <w:t xml:space="preserve"> to secure and control external mail flow.</w:t>
                            </w:r>
                          </w:p>
                          <w:p w:rsidR="00A42A52" w:rsidRPr="00764541" w:rsidP="001C12C3" w14:textId="0D20BC94">
                            <w:pPr>
                              <w:pStyle w:val="Heading3"/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287E11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📱</w:t>
                            </w:r>
                            <w:r w:rsidRPr="0076454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Microsoft Intune</w:t>
                            </w:r>
                            <w:r w:rsidR="00F60C5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315199" w:rsidRPr="00946F7D" w:rsidP="00C81118" w14:textId="6D26AB8D">
                            <w:pPr>
                              <w:pStyle w:val="Default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15199">
                              <w:rPr>
                                <w:sz w:val="18"/>
                                <w:szCs w:val="18"/>
                              </w:rPr>
                              <w:t xml:space="preserve">Managed </w:t>
                            </w:r>
                            <w:r w:rsidRPr="0031519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MDM/MAM policies</w:t>
                            </w:r>
                            <w:r w:rsidRPr="00315199">
                              <w:rPr>
                                <w:sz w:val="18"/>
                                <w:szCs w:val="18"/>
                              </w:rPr>
                              <w:t xml:space="preserve"> across Windows, macOS, Android, and iOS/iPadOS for secure corporate </w:t>
                            </w:r>
                            <w:r w:rsidRPr="00315199" w:rsidR="007C2BF2">
                              <w:rPr>
                                <w:sz w:val="18"/>
                                <w:szCs w:val="18"/>
                              </w:rPr>
                              <w:t>access.</w:t>
                            </w:r>
                            <w:r w:rsidR="007C2BF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46F7D" w:rsidR="00946F7D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Troubleshooting + support</w:t>
                            </w:r>
                            <w:r w:rsidR="00946F7D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-</w:t>
                            </w:r>
                            <w:r w:rsidRPr="00946F7D" w:rsidR="007C2BF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compliant</w:t>
                            </w:r>
                            <w:r w:rsidRPr="00946F7D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and non-compliant devices</w:t>
                            </w:r>
                            <w:r w:rsidRPr="00946F7D">
                              <w:rPr>
                                <w:sz w:val="18"/>
                                <w:szCs w:val="18"/>
                              </w:rPr>
                              <w:t xml:space="preserve"> in Intune.</w:t>
                            </w:r>
                          </w:p>
                          <w:p w:rsidR="004249F4" w:rsidRPr="00EA7960" w:rsidP="00C81118" w14:textId="15D8F574">
                            <w:pPr>
                              <w:pStyle w:val="Default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Enforce</w:t>
                            </w:r>
                            <w:r w:rsidR="00B53CEC">
                              <w:rPr>
                                <w:sz w:val="18"/>
                                <w:szCs w:val="18"/>
                              </w:rPr>
                              <w:t xml:space="preserve"> organization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application </w:t>
                            </w:r>
                            <w:r w:rsidR="00B47630">
                              <w:rPr>
                                <w:sz w:val="18"/>
                                <w:szCs w:val="18"/>
                              </w:rPr>
                              <w:t xml:space="preserve">&amp;Device </w:t>
                            </w:r>
                            <w:r w:rsidR="00F60C52">
                              <w:rPr>
                                <w:sz w:val="18"/>
                                <w:szCs w:val="18"/>
                              </w:rPr>
                              <w:t>policy</w:t>
                            </w:r>
                            <w:r w:rsidR="00B47630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over Intune company portal &amp;</w:t>
                            </w:r>
                            <w:r w:rsidRPr="004249F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15199">
                              <w:rPr>
                                <w:sz w:val="18"/>
                                <w:szCs w:val="18"/>
                              </w:rPr>
                              <w:t xml:space="preserve">Onboarded </w:t>
                            </w:r>
                            <w:r w:rsidRPr="0031519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laptops and desktops</w:t>
                            </w:r>
                            <w:r w:rsidRPr="00315199">
                              <w:rPr>
                                <w:sz w:val="18"/>
                                <w:szCs w:val="18"/>
                              </w:rPr>
                              <w:t xml:space="preserve"> using </w:t>
                            </w:r>
                            <w:r w:rsidRPr="0031519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Windows Autopilot</w:t>
                            </w:r>
                          </w:p>
                          <w:p w:rsidR="00315199" w:rsidRPr="00315199" w:rsidP="00C81118" w14:textId="56255AEC">
                            <w:pPr>
                              <w:pStyle w:val="Default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15199">
                              <w:rPr>
                                <w:sz w:val="18"/>
                                <w:szCs w:val="18"/>
                              </w:rPr>
                              <w:t xml:space="preserve">Managed </w:t>
                            </w:r>
                            <w:r w:rsidRPr="0031519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Conditional Access</w:t>
                            </w:r>
                            <w:r w:rsidRPr="00315199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31519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Compliance</w:t>
                            </w:r>
                            <w:r w:rsidRPr="00315199">
                              <w:rPr>
                                <w:sz w:val="18"/>
                                <w:szCs w:val="18"/>
                              </w:rPr>
                              <w:t xml:space="preserve">, and </w:t>
                            </w:r>
                            <w:r w:rsidRPr="0031519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Configuration Profiles</w:t>
                            </w:r>
                            <w:r w:rsidRPr="00315199">
                              <w:rPr>
                                <w:sz w:val="18"/>
                                <w:szCs w:val="18"/>
                              </w:rPr>
                              <w:t xml:space="preserve"> to enforce </w:t>
                            </w:r>
                            <w:r w:rsidRPr="00315199" w:rsidR="00BB0DF0">
                              <w:rPr>
                                <w:sz w:val="18"/>
                                <w:szCs w:val="18"/>
                              </w:rPr>
                              <w:t>device</w:t>
                            </w:r>
                            <w:r w:rsidR="00BB0DF0">
                              <w:rPr>
                                <w:sz w:val="18"/>
                                <w:szCs w:val="18"/>
                              </w:rPr>
                              <w:t xml:space="preserve"> policy</w:t>
                            </w:r>
                          </w:p>
                          <w:p w:rsidR="003117BF" w:rsidP="00C81118" w14:textId="3F06A864">
                            <w:pPr>
                              <w:pStyle w:val="Default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Managing </w:t>
                            </w:r>
                            <w:r w:rsidR="004F0FB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USB</w:t>
                            </w:r>
                            <w:r w:rsidR="00BA2BE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block list</w:t>
                            </w:r>
                            <w:r w:rsidR="004F0FB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, Filtering group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&amp;</w:t>
                            </w:r>
                            <w:r w:rsidRPr="00315199" w:rsidR="0031519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URL block policies </w:t>
                            </w:r>
                            <w:r w:rsidRPr="00315199" w:rsidR="00315199">
                              <w:rPr>
                                <w:sz w:val="18"/>
                                <w:szCs w:val="18"/>
                              </w:rPr>
                              <w:t>(Edge, Chrome),</w:t>
                            </w:r>
                          </w:p>
                          <w:p w:rsidR="00315199" w:rsidRPr="00F82446" w:rsidP="00C81118" w14:textId="6822BB71">
                            <w:pPr>
                              <w:pStyle w:val="Default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15199">
                              <w:rPr>
                                <w:sz w:val="18"/>
                                <w:szCs w:val="18"/>
                              </w:rPr>
                              <w:t xml:space="preserve">Implemented </w:t>
                            </w:r>
                            <w:r w:rsidRPr="0031519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silent BitLocker encryption</w:t>
                            </w:r>
                            <w:r w:rsidRPr="00315199">
                              <w:rPr>
                                <w:sz w:val="18"/>
                                <w:szCs w:val="18"/>
                              </w:rPr>
                              <w:t xml:space="preserve"> and managed </w:t>
                            </w:r>
                            <w:r w:rsidRPr="0031519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recovery keys</w:t>
                            </w:r>
                            <w:r w:rsidRPr="00315199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A42A52" w:rsidRPr="00287E11" w:rsidP="00A42A52" w14:textId="3815B593">
                            <w:pPr>
                              <w:pStyle w:val="Default"/>
                              <w:rPr>
                                <w:rFonts w:asciiTheme="minorHAnsi" w:hAnsiTheme="minorHAnsi" w:cs="Arial"/>
                                <w:b/>
                                <w:bCs/>
                                <w:color w:val="747474" w:themeColor="background2" w:themeShade="80"/>
                                <w:position w:val="9"/>
                                <w:sz w:val="22"/>
                                <w:szCs w:val="23"/>
                                <w:lang w:val="en-US"/>
                              </w:rPr>
                            </w:pPr>
                            <w:r w:rsidRPr="00287E11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747474" w:themeColor="background2" w:themeShade="80"/>
                                <w:position w:val="9"/>
                                <w:sz w:val="22"/>
                                <w:szCs w:val="23"/>
                                <w:lang w:val="en-US"/>
                              </w:rPr>
                              <w:t>📂</w:t>
                            </w:r>
                            <w:r w:rsidRPr="00287E11">
                              <w:rPr>
                                <w:rFonts w:asciiTheme="minorHAnsi" w:hAnsiTheme="minorHAnsi" w:cs="Arial"/>
                                <w:b/>
                                <w:bCs/>
                                <w:color w:val="747474" w:themeColor="background2" w:themeShade="80"/>
                                <w:position w:val="9"/>
                                <w:sz w:val="22"/>
                                <w:szCs w:val="23"/>
                                <w:lang w:val="en-US"/>
                              </w:rPr>
                              <w:t xml:space="preserve"> </w:t>
                            </w:r>
                            <w:r w:rsidRPr="00764541">
                              <w:rPr>
                                <w:rFonts w:asciiTheme="minorHAnsi" w:hAnsiTheme="minorHAnsi" w:cs="Arial"/>
                                <w:b/>
                                <w:bCs/>
                                <w:color w:val="747474" w:themeColor="background2" w:themeShade="80"/>
                                <w:position w:val="9"/>
                                <w:sz w:val="18"/>
                                <w:szCs w:val="18"/>
                                <w:lang w:val="en-US"/>
                              </w:rPr>
                              <w:t>SharePoint</w:t>
                            </w:r>
                            <w:r w:rsidR="00021323">
                              <w:rPr>
                                <w:rFonts w:asciiTheme="minorHAnsi" w:hAnsiTheme="minorHAnsi" w:cs="Arial"/>
                                <w:b/>
                                <w:bCs/>
                                <w:color w:val="747474" w:themeColor="background2" w:themeShade="80"/>
                                <w:position w:val="9"/>
                                <w:sz w:val="18"/>
                                <w:szCs w:val="18"/>
                                <w:lang w:val="en-US"/>
                              </w:rPr>
                              <w:t xml:space="preserve"> &amp;Teams</w:t>
                            </w:r>
                          </w:p>
                          <w:p w:rsidR="00E75E3A" w:rsidRPr="00C156BF" w:rsidP="00C81118" w14:textId="77777777">
                            <w:pPr>
                              <w:pStyle w:val="Default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C156BF">
                              <w:rPr>
                                <w:sz w:val="18"/>
                                <w:szCs w:val="18"/>
                              </w:rPr>
                              <w:t xml:space="preserve">Managed </w:t>
                            </w:r>
                            <w:r w:rsidRPr="00C156B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active/deleted SharePoint sites</w:t>
                            </w:r>
                            <w:r w:rsidRPr="00C156BF">
                              <w:rPr>
                                <w:sz w:val="18"/>
                                <w:szCs w:val="18"/>
                              </w:rPr>
                              <w:t xml:space="preserve">, user profiles, and </w:t>
                            </w:r>
                            <w:r w:rsidRPr="00C156B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access permissions</w:t>
                            </w:r>
                            <w:r w:rsidRPr="00C156BF">
                              <w:rPr>
                                <w:sz w:val="18"/>
                                <w:szCs w:val="18"/>
                              </w:rPr>
                              <w:t xml:space="preserve"> based on requests.</w:t>
                            </w:r>
                          </w:p>
                          <w:p w:rsidR="00E75E3A" w:rsidRPr="00C156BF" w:rsidP="00C81118" w14:textId="77777777">
                            <w:pPr>
                              <w:pStyle w:val="Default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C156BF">
                              <w:rPr>
                                <w:sz w:val="18"/>
                                <w:szCs w:val="18"/>
                              </w:rPr>
                              <w:t xml:space="preserve">Assigned </w:t>
                            </w:r>
                            <w:r w:rsidRPr="00C156B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Exchange Online plans</w:t>
                            </w:r>
                            <w:r w:rsidRPr="00C156BF">
                              <w:rPr>
                                <w:sz w:val="18"/>
                                <w:szCs w:val="18"/>
                              </w:rPr>
                              <w:t xml:space="preserve"> according to user or departmental requirements.</w:t>
                            </w:r>
                          </w:p>
                          <w:p w:rsidR="00E75E3A" w:rsidRPr="00021323" w:rsidP="00C81118" w14:textId="5D0B3CCA">
                            <w:pPr>
                              <w:pStyle w:val="Default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C156BF">
                              <w:rPr>
                                <w:sz w:val="18"/>
                                <w:szCs w:val="18"/>
                              </w:rPr>
                              <w:t xml:space="preserve">Controlled </w:t>
                            </w:r>
                            <w:r w:rsidRPr="00C156B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external sharing</w:t>
                            </w:r>
                            <w:r w:rsidRPr="00C156BF">
                              <w:rPr>
                                <w:sz w:val="18"/>
                                <w:szCs w:val="18"/>
                              </w:rPr>
                              <w:t xml:space="preserve">, enforced </w:t>
                            </w:r>
                            <w:r w:rsidRPr="00C156B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storage limits</w:t>
                            </w:r>
                            <w:r w:rsidRPr="00C156BF">
                              <w:rPr>
                                <w:sz w:val="18"/>
                                <w:szCs w:val="18"/>
                              </w:rPr>
                              <w:t xml:space="preserve">, and implemented </w:t>
                            </w:r>
                            <w:r w:rsidRPr="00C156B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retention policies</w:t>
                            </w:r>
                            <w:r w:rsidRPr="00C156BF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460F1" w:rsidP="00C81118" w14:textId="77777777">
                            <w:pPr>
                              <w:pStyle w:val="Default"/>
                              <w:numPr>
                                <w:ilvl w:val="0"/>
                                <w:numId w:val="1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C156BF">
                              <w:rPr>
                                <w:sz w:val="18"/>
                                <w:szCs w:val="18"/>
                              </w:rPr>
                              <w:t xml:space="preserve">Provided </w:t>
                            </w:r>
                            <w:r w:rsidRPr="00C156B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migration activity support</w:t>
                            </w:r>
                            <w:r w:rsidRPr="00C156BF">
                              <w:rPr>
                                <w:sz w:val="18"/>
                                <w:szCs w:val="18"/>
                              </w:rPr>
                              <w:t xml:space="preserve"> and continuous </w:t>
                            </w:r>
                            <w:r w:rsidRPr="00C156B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monitoring</w:t>
                            </w:r>
                            <w:r w:rsidRPr="00C156BF">
                              <w:rPr>
                                <w:sz w:val="18"/>
                                <w:szCs w:val="18"/>
                              </w:rPr>
                              <w:t xml:space="preserve"> for data integrity and performance</w:t>
                            </w:r>
                          </w:p>
                          <w:p w:rsidR="00297E99" w:rsidRPr="005460F1" w:rsidP="00C81118" w14:textId="6466B295">
                            <w:pPr>
                              <w:pStyle w:val="Default"/>
                              <w:numPr>
                                <w:ilvl w:val="0"/>
                                <w:numId w:val="1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5460F1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Provided </w:t>
                            </w:r>
                            <w:r w:rsidRPr="005460F1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Microsoft Teams support</w:t>
                            </w:r>
                            <w:r w:rsidRPr="005460F1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including </w:t>
                            </w:r>
                            <w:r w:rsidRPr="005460F1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Poly X50/X30 device integration</w:t>
                            </w:r>
                            <w:r w:rsidRPr="005460F1">
                              <w:rPr>
                                <w:sz w:val="18"/>
                                <w:szCs w:val="18"/>
                                <w:lang w:val="en-US"/>
                              </w:rPr>
                              <w:t>, updates management, webinars, events, guest access configuration, and administration of meeting policies.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29" type="#_x0000_t202" style="width:436pt;height:527.3pt;margin-top:272.45pt;margin-left:181.65pt;mso-height-percent:0;mso-height-relative:margin;mso-position-horizontal-relative:page;mso-position-vertical-relative:page;mso-width-percent:0;mso-width-relative:margin;mso-wrap-distance-bottom:3.6pt;mso-wrap-distance-left:9pt;mso-wrap-distance-right:9pt;mso-wrap-distance-top:3.6pt;mso-wrap-style:square;position:absolute;visibility:visible;v-text-anchor:top;z-index:251674624" filled="f" stroked="f">
                <v:textbox>
                  <w:txbxContent>
                    <w:p w:rsidR="00195E81" w:rsidRPr="00764541" w:rsidP="00FE47C2" w14:paraId="7D104D73" w14:textId="43AD8494">
                      <w:pPr>
                        <w:pStyle w:val="Default"/>
                        <w:rPr>
                          <w:rFonts w:asciiTheme="minorHAnsi" w:hAnsiTheme="minorHAnsi" w:cs="Arial"/>
                          <w:b/>
                          <w:bCs/>
                          <w:caps/>
                          <w:color w:val="7F6146" w:themeColor="accent2"/>
                          <w:spacing w:val="20"/>
                          <w:kern w:val="48"/>
                          <w:lang w:val="en-US"/>
                        </w:rPr>
                      </w:pPr>
                      <w:r w:rsidRPr="00764541">
                        <w:rPr>
                          <w:rFonts w:asciiTheme="minorHAnsi" w:hAnsiTheme="minorHAnsi" w:cs="Arial"/>
                          <w:b/>
                          <w:bCs/>
                          <w:caps/>
                          <w:color w:val="7F6146" w:themeColor="accent2"/>
                          <w:spacing w:val="20"/>
                          <w:kern w:val="48"/>
                          <w:lang w:val="en-US"/>
                        </w:rPr>
                        <w:t>Work Experience</w:t>
                      </w:r>
                    </w:p>
                    <w:p w:rsidR="00B11D9A" w:rsidRPr="00493A3C" w:rsidP="00205A6B" w14:paraId="30E884E5" w14:textId="6DD7ADA2">
                      <w:pPr>
                        <w:pStyle w:val="Default"/>
                        <w:rPr>
                          <w:rFonts w:ascii="ADLaM Display" w:hAnsi="ADLaM Display" w:cs="ADLaM Display"/>
                          <w:b/>
                          <w:bCs/>
                          <w:color w:val="153D63" w:themeColor="text2" w:themeTint="E6"/>
                        </w:rPr>
                      </w:pPr>
                      <w:r w:rsidRPr="00493A3C">
                        <w:rPr>
                          <w:rFonts w:ascii="ADLaM Display" w:hAnsi="ADLaM Display" w:cs="ADLaM Display"/>
                          <w:b/>
                          <w:bCs/>
                          <w:color w:val="153D63" w:themeColor="text2" w:themeTint="E6"/>
                        </w:rPr>
                        <w:t>iBUS Networks &amp; Infrastructure Pvt Ltd</w:t>
                      </w:r>
                      <w:r w:rsidRPr="00493A3C">
                        <w:rPr>
                          <w:rFonts w:ascii="ADLaM Display" w:hAnsi="ADLaM Display" w:cs="ADLaM Display"/>
                          <w:b/>
                          <w:bCs/>
                          <w:color w:val="153D63" w:themeColor="text2" w:themeTint="E6"/>
                        </w:rPr>
                        <w:t xml:space="preserve">  </w:t>
                      </w:r>
                      <w:r w:rsidR="00205A6B">
                        <w:rPr>
                          <w:rFonts w:ascii="ADLaM Display" w:hAnsi="ADLaM Display" w:cs="ADLaM Display"/>
                          <w:b/>
                          <w:bCs/>
                          <w:color w:val="153D63" w:themeColor="text2" w:themeTint="E6"/>
                        </w:rPr>
                        <w:t xml:space="preserve">                                    </w:t>
                      </w:r>
                      <w:r w:rsidRPr="00493A3C">
                        <w:rPr>
                          <w:rFonts w:ascii="ADLaM Display" w:hAnsi="ADLaM Display" w:cs="ADLaM Display"/>
                          <w:b/>
                          <w:bCs/>
                          <w:color w:val="153D63" w:themeColor="text2" w:themeTint="E6"/>
                        </w:rPr>
                        <w:t xml:space="preserve"> </w:t>
                      </w:r>
                      <w:drawing>
                        <wp:inline distT="0" distB="0" distL="0" distR="0">
                          <wp:extent cx="796290" cy="246185"/>
                          <wp:effectExtent l="0" t="0" r="3810" b="1905"/>
                          <wp:docPr id="307818692" name="Picture 10" descr="iBUS log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59283871" name="Picture 99" descr="iBUS log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9" cstate="print">
                                    <a:extLst>
                                      <a:ext xmlns:a="http://schemas.openxmlformats.org/drawingml/2006/main"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09429" cy="25024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p>
                    <w:p w:rsidR="00E75F5A" w:rsidRPr="00391E38" w:rsidP="00281384" w14:paraId="12783AAC" w14:textId="0CBFB9BF">
                      <w:pPr>
                        <w:pStyle w:val="Default"/>
                        <w:rPr>
                          <w:sz w:val="18"/>
                          <w:szCs w:val="18"/>
                        </w:rPr>
                      </w:pPr>
                      <w:r w:rsidRPr="00B11D9A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Senior</w:t>
                      </w:r>
                      <w:r w:rsidRPr="00FC1F52" w:rsidR="00D2057C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Executive – </w:t>
                      </w:r>
                      <w:r w:rsidR="00D2057C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365 admin </w:t>
                      </w:r>
                      <w:r w:rsidRPr="00FC1F52" w:rsidR="00D2057C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Support</w:t>
                      </w:r>
                      <w:r w:rsidRPr="00F050AF" w:rsidR="00FC1F52">
                        <w:rPr>
                          <w:sz w:val="18"/>
                          <w:szCs w:val="18"/>
                        </w:rPr>
                        <w:br/>
                      </w:r>
                      <w:r w:rsidRPr="00F050AF" w:rsidR="00FC1F52">
                        <w:rPr>
                          <w:rFonts w:ascii="Segoe UI Emoji" w:hAnsi="Segoe UI Emoji" w:cs="Segoe UI Emoji"/>
                          <w:sz w:val="18"/>
                          <w:szCs w:val="18"/>
                        </w:rPr>
                        <w:t>📍</w:t>
                      </w:r>
                      <w:r w:rsidRPr="00F050AF" w:rsidR="00FC1F52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391E38" w:rsidR="00FC1F52">
                        <w:rPr>
                          <w:sz w:val="18"/>
                          <w:szCs w:val="18"/>
                        </w:rPr>
                        <w:t xml:space="preserve">Bengaluru, India (On-site) | </w:t>
                      </w:r>
                      <w:r w:rsidRPr="00391E38" w:rsidR="00FC1F52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🗓</w:t>
                      </w:r>
                      <w:r w:rsidRPr="00391E38" w:rsidR="00FC1F52">
                        <w:rPr>
                          <w:sz w:val="18"/>
                          <w:szCs w:val="18"/>
                        </w:rPr>
                        <w:t xml:space="preserve"> Nov 2022 – Present</w:t>
                      </w:r>
                      <w:r w:rsidRPr="00391E38" w:rsidR="00FC1F52">
                        <w:rPr>
                          <w:sz w:val="18"/>
                          <w:szCs w:val="18"/>
                        </w:rPr>
                        <w:br/>
                      </w:r>
                      <w:r w:rsidRPr="00391E38" w:rsidR="00FC1F52">
                        <w:rPr>
                          <w:b/>
                          <w:bCs/>
                          <w:sz w:val="18"/>
                          <w:szCs w:val="18"/>
                        </w:rPr>
                        <w:t>Industry</w:t>
                      </w:r>
                      <w:r w:rsidRPr="00391E38" w:rsidR="00FC1F52">
                        <w:rPr>
                          <w:sz w:val="18"/>
                          <w:szCs w:val="18"/>
                        </w:rPr>
                        <w:t xml:space="preserve">: Digital </w:t>
                      </w:r>
                      <w:r w:rsidRPr="00391E38" w:rsidR="002A1728">
                        <w:rPr>
                          <w:sz w:val="18"/>
                          <w:szCs w:val="18"/>
                        </w:rPr>
                        <w:t>Infratech</w:t>
                      </w:r>
                      <w:r w:rsidRPr="00391E38" w:rsidR="00FC1F52">
                        <w:rPr>
                          <w:sz w:val="18"/>
                          <w:szCs w:val="18"/>
                        </w:rPr>
                        <w:t xml:space="preserve"> platform delivering end-to-end </w:t>
                      </w:r>
                      <w:r w:rsidRPr="00391E38" w:rsidR="00907FDB">
                        <w:rPr>
                          <w:sz w:val="18"/>
                          <w:szCs w:val="18"/>
                        </w:rPr>
                        <w:t>Wi-Fi</w:t>
                      </w:r>
                      <w:r w:rsidRPr="00391E38" w:rsidR="002A1728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391E38" w:rsidR="00FC1F52">
                        <w:rPr>
                          <w:sz w:val="18"/>
                          <w:szCs w:val="18"/>
                        </w:rPr>
                        <w:t>and connectivity solutions.</w:t>
                      </w:r>
                    </w:p>
                    <w:p w:rsidR="003F2E70" w:rsidRPr="00391E38" w:rsidP="00281384" w14:paraId="5AB6266D" w14:textId="6B33A9F5">
                      <w:pPr>
                        <w:pStyle w:val="Default"/>
                        <w:rPr>
                          <w:sz w:val="18"/>
                          <w:szCs w:val="18"/>
                        </w:rPr>
                      </w:pPr>
                      <w:r w:rsidRPr="00391E38">
                        <w:rPr>
                          <w:sz w:val="18"/>
                          <w:szCs w:val="18"/>
                        </w:rPr>
                        <w:t>Support:</w:t>
                      </w:r>
                      <w:r w:rsidRPr="00391E38" w:rsidR="00B44D90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365 admin Support &amp; IT operations</w:t>
                      </w:r>
                      <w:r w:rsidRPr="00391E38">
                        <w:rPr>
                          <w:sz w:val="18"/>
                          <w:szCs w:val="18"/>
                        </w:rPr>
                        <w:t xml:space="preserve"> Collaborated with </w:t>
                      </w:r>
                      <w:r w:rsidR="007B371D">
                        <w:rPr>
                          <w:sz w:val="18"/>
                          <w:szCs w:val="18"/>
                        </w:rPr>
                        <w:t>Pan INDIA IT Team</w:t>
                      </w:r>
                    </w:p>
                    <w:p w:rsidR="00F60C52" w:rsidRPr="00391E38" w:rsidP="00281384" w14:paraId="3034EFE7" w14:textId="5A53BC54">
                      <w:pPr>
                        <w:pStyle w:val="Default"/>
                        <w:rPr>
                          <w:sz w:val="18"/>
                          <w:szCs w:val="18"/>
                        </w:rPr>
                      </w:pPr>
                      <w:r w:rsidRPr="00391E38">
                        <w:rPr>
                          <w:sz w:val="18"/>
                          <w:szCs w:val="18"/>
                        </w:rPr>
                        <w:t>Ticket</w:t>
                      </w:r>
                      <w:r w:rsidRPr="00391E38" w:rsidR="008F4540">
                        <w:rPr>
                          <w:sz w:val="18"/>
                          <w:szCs w:val="18"/>
                        </w:rPr>
                        <w:t>ing Tool:</w:t>
                      </w:r>
                      <w:r w:rsidRPr="00391E38" w:rsidR="004533E5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391E38" w:rsidR="004533E5">
                        <w:rPr>
                          <w:sz w:val="18"/>
                          <w:szCs w:val="18"/>
                        </w:rPr>
                        <w:t>Infraon</w:t>
                      </w:r>
                      <w:r w:rsidR="00D2712E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:rsidR="00A42A52" w:rsidRPr="00021323" w:rsidP="00A42A52" w14:paraId="25D38244" w14:textId="77777777">
                      <w:pPr>
                        <w:pStyle w:val="Defaul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021323">
                        <w:rPr>
                          <w:rFonts w:ascii="ADLaM Display" w:hAnsi="ADLaM Display" w:cs="ADLaM Display"/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  <w:t xml:space="preserve">Key operations  </w:t>
                      </w:r>
                    </w:p>
                    <w:p w:rsidR="00A42A52" w:rsidRPr="00F82446" w:rsidP="00A42A52" w14:paraId="3E3927C5" w14:textId="77777777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53813">
                        <w:rPr>
                          <w:rFonts w:ascii="Segoe UI Emoji" w:hAnsi="Segoe UI Emoji" w:cs="Segoe UI Emoji"/>
                          <w:b/>
                          <w:bCs/>
                        </w:rPr>
                        <w:t>🔧</w:t>
                      </w:r>
                      <w:r w:rsidRPr="00953813">
                        <w:rPr>
                          <w:b/>
                          <w:bCs/>
                        </w:rPr>
                        <w:t xml:space="preserve"> </w:t>
                      </w:r>
                      <w:r w:rsidRPr="00F82446">
                        <w:rPr>
                          <w:b/>
                          <w:bCs/>
                          <w:sz w:val="18"/>
                          <w:szCs w:val="18"/>
                        </w:rPr>
                        <w:t>Microsoft 365 Admin &amp; Entra Center</w:t>
                      </w:r>
                    </w:p>
                    <w:p w:rsidR="0022631A" w:rsidRPr="0022631A" w:rsidP="00C81118" w14:paraId="700CDF54" w14:textId="7A0EA70F">
                      <w:pPr>
                        <w:pStyle w:val="Default"/>
                        <w:numPr>
                          <w:ilvl w:val="0"/>
                          <w:numId w:val="5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22631A">
                        <w:rPr>
                          <w:sz w:val="18"/>
                          <w:szCs w:val="18"/>
                        </w:rPr>
                        <w:t xml:space="preserve">Administered </w:t>
                      </w:r>
                      <w:r w:rsidRPr="0022631A">
                        <w:rPr>
                          <w:b/>
                          <w:bCs/>
                          <w:sz w:val="18"/>
                          <w:szCs w:val="18"/>
                        </w:rPr>
                        <w:t>user, group, and license management</w:t>
                      </w:r>
                      <w:r w:rsidRPr="0022631A">
                        <w:rPr>
                          <w:sz w:val="18"/>
                          <w:szCs w:val="18"/>
                        </w:rPr>
                        <w:t xml:space="preserve"> within Microsoft 365.</w:t>
                      </w:r>
                    </w:p>
                    <w:p w:rsidR="0022631A" w:rsidRPr="0022631A" w:rsidP="00C81118" w14:paraId="38E07EBF" w14:textId="272FA767">
                      <w:pPr>
                        <w:pStyle w:val="Default"/>
                        <w:numPr>
                          <w:ilvl w:val="0"/>
                          <w:numId w:val="5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22631A">
                        <w:rPr>
                          <w:sz w:val="18"/>
                          <w:szCs w:val="18"/>
                        </w:rPr>
                        <w:t xml:space="preserve">Enabled and maintained </w:t>
                      </w:r>
                      <w:r w:rsidRPr="0022631A">
                        <w:rPr>
                          <w:b/>
                          <w:bCs/>
                          <w:sz w:val="18"/>
                          <w:szCs w:val="18"/>
                        </w:rPr>
                        <w:t>Litigation Hold</w:t>
                      </w:r>
                      <w:r w:rsidRPr="0022631A">
                        <w:rPr>
                          <w:sz w:val="18"/>
                          <w:szCs w:val="18"/>
                        </w:rPr>
                        <w:t xml:space="preserve"> and </w:t>
                      </w:r>
                      <w:r w:rsidRPr="0022631A">
                        <w:rPr>
                          <w:b/>
                          <w:bCs/>
                          <w:sz w:val="18"/>
                          <w:szCs w:val="18"/>
                        </w:rPr>
                        <w:t>Self-Service Password Reset (SSPR)</w:t>
                      </w:r>
                      <w:r w:rsidRPr="0022631A">
                        <w:rPr>
                          <w:sz w:val="18"/>
                          <w:szCs w:val="18"/>
                        </w:rPr>
                        <w:t>.</w:t>
                      </w:r>
                    </w:p>
                    <w:p w:rsidR="0022631A" w:rsidRPr="0022631A" w:rsidP="00C81118" w14:paraId="176B2827" w14:textId="5427F2D0">
                      <w:pPr>
                        <w:pStyle w:val="Default"/>
                        <w:numPr>
                          <w:ilvl w:val="0"/>
                          <w:numId w:val="5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22631A">
                        <w:rPr>
                          <w:sz w:val="18"/>
                          <w:szCs w:val="18"/>
                        </w:rPr>
                        <w:t xml:space="preserve">Managed </w:t>
                      </w:r>
                      <w:r w:rsidRPr="0022631A">
                        <w:rPr>
                          <w:b/>
                          <w:bCs/>
                          <w:sz w:val="18"/>
                          <w:szCs w:val="18"/>
                        </w:rPr>
                        <w:t>MFA</w:t>
                      </w:r>
                      <w:r w:rsidRPr="0022631A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Pr="0022631A">
                        <w:rPr>
                          <w:b/>
                          <w:bCs/>
                          <w:sz w:val="18"/>
                          <w:szCs w:val="18"/>
                        </w:rPr>
                        <w:t>app password policies</w:t>
                      </w:r>
                      <w:r w:rsidRPr="0022631A">
                        <w:rPr>
                          <w:sz w:val="18"/>
                          <w:szCs w:val="18"/>
                        </w:rPr>
                        <w:t xml:space="preserve">, and </w:t>
                      </w:r>
                      <w:r w:rsidRPr="0022631A">
                        <w:rPr>
                          <w:b/>
                          <w:bCs/>
                          <w:sz w:val="18"/>
                          <w:szCs w:val="18"/>
                        </w:rPr>
                        <w:t>Conditional Access</w:t>
                      </w:r>
                      <w:r w:rsidRPr="0022631A">
                        <w:rPr>
                          <w:sz w:val="18"/>
                          <w:szCs w:val="18"/>
                        </w:rPr>
                        <w:t xml:space="preserve"> for users, groups, and guest accounts.</w:t>
                      </w:r>
                    </w:p>
                    <w:p w:rsidR="0022631A" w:rsidRPr="0022631A" w:rsidP="00C81118" w14:paraId="04F00D94" w14:textId="0E0B7753">
                      <w:pPr>
                        <w:pStyle w:val="Default"/>
                        <w:numPr>
                          <w:ilvl w:val="0"/>
                          <w:numId w:val="5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22631A">
                        <w:rPr>
                          <w:sz w:val="18"/>
                          <w:szCs w:val="18"/>
                        </w:rPr>
                        <w:t xml:space="preserve">Configured and maintained </w:t>
                      </w:r>
                      <w:r w:rsidRPr="0022631A">
                        <w:rPr>
                          <w:b/>
                          <w:bCs/>
                          <w:sz w:val="18"/>
                          <w:szCs w:val="18"/>
                        </w:rPr>
                        <w:t>domain records</w:t>
                      </w:r>
                      <w:r w:rsidRPr="0022631A">
                        <w:rPr>
                          <w:sz w:val="18"/>
                          <w:szCs w:val="18"/>
                        </w:rPr>
                        <w:t xml:space="preserve"> in GoDaddy and M365 (</w:t>
                      </w:r>
                      <w:r w:rsidRPr="0022631A">
                        <w:rPr>
                          <w:b/>
                          <w:bCs/>
                          <w:sz w:val="18"/>
                          <w:szCs w:val="18"/>
                        </w:rPr>
                        <w:t>TXT, MX, SPF, DKIM, DMARC</w:t>
                      </w:r>
                      <w:r w:rsidRPr="0022631A">
                        <w:rPr>
                          <w:sz w:val="18"/>
                          <w:szCs w:val="18"/>
                        </w:rPr>
                        <w:t>) and handled domain renewals.</w:t>
                      </w:r>
                    </w:p>
                    <w:p w:rsidR="0022631A" w:rsidRPr="0022631A" w:rsidP="00C81118" w14:paraId="08459D18" w14:textId="263DE722">
                      <w:pPr>
                        <w:pStyle w:val="Default"/>
                        <w:numPr>
                          <w:ilvl w:val="0"/>
                          <w:numId w:val="5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22631A">
                        <w:rPr>
                          <w:sz w:val="18"/>
                          <w:szCs w:val="18"/>
                        </w:rPr>
                        <w:t xml:space="preserve">Monitored </w:t>
                      </w:r>
                      <w:r w:rsidRPr="0022631A">
                        <w:rPr>
                          <w:b/>
                          <w:bCs/>
                          <w:sz w:val="18"/>
                          <w:szCs w:val="18"/>
                        </w:rPr>
                        <w:t>tenant health</w:t>
                      </w:r>
                      <w:r w:rsidRPr="0022631A">
                        <w:rPr>
                          <w:sz w:val="18"/>
                          <w:szCs w:val="18"/>
                        </w:rPr>
                        <w:t xml:space="preserve"> and account usage, assigned </w:t>
                      </w:r>
                      <w:r w:rsidRPr="0022631A">
                        <w:rPr>
                          <w:b/>
                          <w:bCs/>
                          <w:sz w:val="18"/>
                          <w:szCs w:val="18"/>
                        </w:rPr>
                        <w:t>admin roles</w:t>
                      </w:r>
                      <w:r w:rsidRPr="0022631A">
                        <w:rPr>
                          <w:sz w:val="18"/>
                          <w:szCs w:val="18"/>
                        </w:rPr>
                        <w:t xml:space="preserve">, and modified </w:t>
                      </w:r>
                      <w:r w:rsidRPr="0022631A">
                        <w:rPr>
                          <w:b/>
                          <w:bCs/>
                          <w:sz w:val="18"/>
                          <w:szCs w:val="18"/>
                        </w:rPr>
                        <w:t>MFA settings</w:t>
                      </w:r>
                      <w:r w:rsidRPr="0022631A">
                        <w:rPr>
                          <w:sz w:val="18"/>
                          <w:szCs w:val="18"/>
                        </w:rPr>
                        <w:t>.</w:t>
                      </w:r>
                    </w:p>
                    <w:p w:rsidR="00A42A52" w:rsidRPr="00F82446" w:rsidP="00C81118" w14:paraId="11C64F57" w14:textId="497BF582">
                      <w:pPr>
                        <w:pStyle w:val="Default"/>
                        <w:numPr>
                          <w:ilvl w:val="0"/>
                          <w:numId w:val="5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22631A">
                        <w:rPr>
                          <w:sz w:val="18"/>
                          <w:szCs w:val="18"/>
                        </w:rPr>
                        <w:t xml:space="preserve">Implemented </w:t>
                      </w:r>
                      <w:r w:rsidRPr="0022631A">
                        <w:rPr>
                          <w:b/>
                          <w:bCs/>
                          <w:sz w:val="18"/>
                          <w:szCs w:val="18"/>
                        </w:rPr>
                        <w:t>SSO integrations</w:t>
                      </w:r>
                      <w:r w:rsidRPr="0022631A">
                        <w:rPr>
                          <w:sz w:val="18"/>
                          <w:szCs w:val="18"/>
                        </w:rPr>
                        <w:t xml:space="preserve"> for third-party applications using </w:t>
                      </w:r>
                      <w:r w:rsidRPr="0022631A">
                        <w:rPr>
                          <w:b/>
                          <w:bCs/>
                          <w:sz w:val="18"/>
                          <w:szCs w:val="18"/>
                        </w:rPr>
                        <w:t>SAML</w:t>
                      </w:r>
                      <w:r w:rsidRPr="0022631A">
                        <w:rPr>
                          <w:sz w:val="18"/>
                          <w:szCs w:val="18"/>
                        </w:rPr>
                        <w:t xml:space="preserve"> and </w:t>
                      </w:r>
                      <w:r w:rsidRPr="0022631A">
                        <w:rPr>
                          <w:b/>
                          <w:bCs/>
                          <w:sz w:val="18"/>
                          <w:szCs w:val="18"/>
                        </w:rPr>
                        <w:t>SMTP</w:t>
                      </w:r>
                      <w:r w:rsidRPr="0022631A">
                        <w:rPr>
                          <w:sz w:val="18"/>
                          <w:szCs w:val="18"/>
                        </w:rPr>
                        <w:t xml:space="preserve">, restricted access via </w:t>
                      </w:r>
                      <w:r w:rsidRPr="0022631A">
                        <w:rPr>
                          <w:b/>
                          <w:bCs/>
                          <w:sz w:val="18"/>
                          <w:szCs w:val="18"/>
                        </w:rPr>
                        <w:t>security groups</w:t>
                      </w:r>
                    </w:p>
                    <w:p w:rsidR="00A42A52" w:rsidRPr="00F82446" w:rsidP="00A42A52" w14:paraId="7FDE7579" w14:textId="77777777">
                      <w:pPr>
                        <w:pStyle w:val="Default"/>
                        <w:rPr>
                          <w:rFonts w:asciiTheme="minorHAnsi" w:hAnsiTheme="minorHAnsi" w:cs="Arial"/>
                          <w:b/>
                          <w:bCs/>
                          <w:color w:val="747474" w:themeColor="background2" w:themeShade="80"/>
                          <w:position w:val="9"/>
                          <w:sz w:val="18"/>
                          <w:szCs w:val="18"/>
                          <w:lang w:val="en-US"/>
                        </w:rPr>
                      </w:pPr>
                      <w:r w:rsidRPr="00F82446">
                        <w:rPr>
                          <w:rFonts w:ascii="Segoe UI Emoji" w:hAnsi="Segoe UI Emoji" w:cs="Segoe UI Emoji"/>
                          <w:b/>
                          <w:bCs/>
                          <w:color w:val="747474" w:themeColor="background2" w:themeShade="80"/>
                          <w:position w:val="9"/>
                          <w:sz w:val="18"/>
                          <w:szCs w:val="18"/>
                          <w:lang w:val="en-US"/>
                        </w:rPr>
                        <w:t>📧</w:t>
                      </w:r>
                      <w:r w:rsidRPr="00F82446">
                        <w:rPr>
                          <w:rFonts w:asciiTheme="minorHAnsi" w:hAnsiTheme="minorHAnsi" w:cs="Arial"/>
                          <w:b/>
                          <w:bCs/>
                          <w:color w:val="747474" w:themeColor="background2" w:themeShade="80"/>
                          <w:position w:val="9"/>
                          <w:sz w:val="18"/>
                          <w:szCs w:val="18"/>
                          <w:lang w:val="en-US"/>
                        </w:rPr>
                        <w:t xml:space="preserve"> Exchange Online </w:t>
                      </w:r>
                    </w:p>
                    <w:p w:rsidR="00F82446" w:rsidRPr="00F82446" w:rsidP="00C81118" w14:paraId="7733722E" w14:textId="54189FC0">
                      <w:pPr>
                        <w:pStyle w:val="Default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F82446">
                        <w:rPr>
                          <w:sz w:val="18"/>
                          <w:szCs w:val="18"/>
                        </w:rPr>
                        <w:t xml:space="preserve">Managed </w:t>
                      </w:r>
                      <w:r w:rsidRPr="00F82446">
                        <w:rPr>
                          <w:b/>
                          <w:bCs/>
                          <w:sz w:val="18"/>
                          <w:szCs w:val="18"/>
                        </w:rPr>
                        <w:t>user mailboxes</w:t>
                      </w:r>
                      <w:r w:rsidRPr="00F82446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Pr="00F82446">
                        <w:rPr>
                          <w:b/>
                          <w:bCs/>
                          <w:sz w:val="18"/>
                          <w:szCs w:val="18"/>
                        </w:rPr>
                        <w:t>shared mailboxes</w:t>
                      </w:r>
                      <w:r w:rsidRPr="00F82446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Pr="00F82446">
                        <w:rPr>
                          <w:b/>
                          <w:bCs/>
                          <w:sz w:val="18"/>
                          <w:szCs w:val="18"/>
                        </w:rPr>
                        <w:t>distribution groups</w:t>
                      </w:r>
                      <w:r w:rsidRPr="00F82446">
                        <w:rPr>
                          <w:sz w:val="18"/>
                          <w:szCs w:val="18"/>
                        </w:rPr>
                        <w:t xml:space="preserve">, and </w:t>
                      </w:r>
                      <w:r w:rsidRPr="00F82446">
                        <w:rPr>
                          <w:b/>
                          <w:bCs/>
                          <w:sz w:val="18"/>
                          <w:szCs w:val="18"/>
                        </w:rPr>
                        <w:t>mail-enabled security groups</w:t>
                      </w:r>
                      <w:r w:rsidRPr="00F82446">
                        <w:rPr>
                          <w:sz w:val="18"/>
                          <w:szCs w:val="18"/>
                        </w:rPr>
                        <w:t>.</w:t>
                      </w:r>
                    </w:p>
                    <w:p w:rsidR="00F82446" w:rsidRPr="00F82446" w:rsidP="00C81118" w14:paraId="0BB045ED" w14:textId="2B8693F1">
                      <w:pPr>
                        <w:pStyle w:val="Default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F82446">
                        <w:rPr>
                          <w:sz w:val="18"/>
                          <w:szCs w:val="18"/>
                        </w:rPr>
                        <w:t xml:space="preserve">Configured </w:t>
                      </w:r>
                      <w:r w:rsidRPr="00F82446">
                        <w:rPr>
                          <w:b/>
                          <w:bCs/>
                          <w:sz w:val="18"/>
                          <w:szCs w:val="18"/>
                        </w:rPr>
                        <w:t>retention policies</w:t>
                      </w:r>
                      <w:r w:rsidRPr="00F82446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Pr="00F82446">
                        <w:rPr>
                          <w:b/>
                          <w:bCs/>
                          <w:sz w:val="18"/>
                          <w:szCs w:val="18"/>
                        </w:rPr>
                        <w:t>litigation holds</w:t>
                      </w:r>
                      <w:r w:rsidRPr="00F82446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Pr="00F82446">
                        <w:rPr>
                          <w:b/>
                          <w:bCs/>
                          <w:sz w:val="18"/>
                          <w:szCs w:val="18"/>
                        </w:rPr>
                        <w:t>archive mailboxes</w:t>
                      </w:r>
                      <w:r w:rsidRPr="00F82446">
                        <w:rPr>
                          <w:sz w:val="18"/>
                          <w:szCs w:val="18"/>
                        </w:rPr>
                        <w:t xml:space="preserve">, and </w:t>
                      </w:r>
                      <w:r w:rsidRPr="00F82446">
                        <w:rPr>
                          <w:b/>
                          <w:bCs/>
                          <w:sz w:val="18"/>
                          <w:szCs w:val="18"/>
                        </w:rPr>
                        <w:t>message size limits</w:t>
                      </w:r>
                      <w:r w:rsidR="007C03C3">
                        <w:rPr>
                          <w:sz w:val="18"/>
                          <w:szCs w:val="18"/>
                        </w:rPr>
                        <w:t>.</w:t>
                      </w:r>
                    </w:p>
                    <w:p w:rsidR="00F82446" w:rsidRPr="00F82446" w:rsidP="00C81118" w14:paraId="04774847" w14:textId="6552902D">
                      <w:pPr>
                        <w:pStyle w:val="Default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F82446">
                        <w:rPr>
                          <w:sz w:val="18"/>
                          <w:szCs w:val="18"/>
                        </w:rPr>
                        <w:t xml:space="preserve">Managed </w:t>
                      </w:r>
                      <w:r w:rsidRPr="00F82446">
                        <w:rPr>
                          <w:b/>
                          <w:bCs/>
                          <w:sz w:val="18"/>
                          <w:szCs w:val="18"/>
                        </w:rPr>
                        <w:t>calendar sharing</w:t>
                      </w:r>
                      <w:r w:rsidRPr="00F82446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Pr="00F82446">
                        <w:rPr>
                          <w:b/>
                          <w:bCs/>
                          <w:sz w:val="18"/>
                          <w:szCs w:val="18"/>
                        </w:rPr>
                        <w:t>mailbox delegation</w:t>
                      </w:r>
                      <w:r w:rsidRPr="00F82446">
                        <w:rPr>
                          <w:sz w:val="18"/>
                          <w:szCs w:val="18"/>
                        </w:rPr>
                        <w:t xml:space="preserve">, and </w:t>
                      </w:r>
                      <w:r w:rsidRPr="00F82446">
                        <w:rPr>
                          <w:b/>
                          <w:bCs/>
                          <w:sz w:val="18"/>
                          <w:szCs w:val="18"/>
                        </w:rPr>
                        <w:t>permissions</w:t>
                      </w:r>
                      <w:r w:rsidRPr="00F82446">
                        <w:rPr>
                          <w:sz w:val="18"/>
                          <w:szCs w:val="18"/>
                        </w:rPr>
                        <w:t xml:space="preserve"> using </w:t>
                      </w:r>
                      <w:r w:rsidRPr="00F82446">
                        <w:rPr>
                          <w:b/>
                          <w:bCs/>
                          <w:sz w:val="18"/>
                          <w:szCs w:val="18"/>
                        </w:rPr>
                        <w:t>PowerShell</w:t>
                      </w:r>
                      <w:r w:rsidRPr="00F82446">
                        <w:rPr>
                          <w:sz w:val="18"/>
                          <w:szCs w:val="18"/>
                        </w:rPr>
                        <w:t>.</w:t>
                      </w:r>
                    </w:p>
                    <w:p w:rsidR="00F82446" w:rsidRPr="00F82446" w:rsidP="00C81118" w14:paraId="6F1C8197" w14:textId="65AB207F">
                      <w:pPr>
                        <w:pStyle w:val="Default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F82446">
                        <w:rPr>
                          <w:sz w:val="18"/>
                          <w:szCs w:val="18"/>
                        </w:rPr>
                        <w:t xml:space="preserve">Monitored </w:t>
                      </w:r>
                      <w:r w:rsidRPr="00F82446">
                        <w:rPr>
                          <w:b/>
                          <w:bCs/>
                          <w:sz w:val="18"/>
                          <w:szCs w:val="18"/>
                        </w:rPr>
                        <w:t>mail flow</w:t>
                      </w:r>
                      <w:r w:rsidRPr="00F82446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="00FC09FF">
                        <w:rPr>
                          <w:sz w:val="18"/>
                          <w:szCs w:val="18"/>
                        </w:rPr>
                        <w:t>performed</w:t>
                      </w:r>
                      <w:r w:rsidRPr="00F82446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F82446">
                        <w:rPr>
                          <w:b/>
                          <w:bCs/>
                          <w:sz w:val="18"/>
                          <w:szCs w:val="18"/>
                        </w:rPr>
                        <w:t>message tracing</w:t>
                      </w:r>
                      <w:r w:rsidRPr="00F82446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="00FC09FF">
                        <w:rPr>
                          <w:sz w:val="18"/>
                          <w:szCs w:val="18"/>
                        </w:rPr>
                        <w:t xml:space="preserve">Application </w:t>
                      </w:r>
                      <w:r w:rsidRPr="00F82446">
                        <w:rPr>
                          <w:b/>
                          <w:bCs/>
                          <w:sz w:val="18"/>
                          <w:szCs w:val="18"/>
                        </w:rPr>
                        <w:t>SMTP authentication</w:t>
                      </w:r>
                      <w:r w:rsidRPr="00F82446">
                        <w:rPr>
                          <w:sz w:val="18"/>
                          <w:szCs w:val="18"/>
                        </w:rPr>
                        <w:t xml:space="preserve">, and enforced </w:t>
                      </w:r>
                      <w:r w:rsidRPr="00F82446">
                        <w:rPr>
                          <w:b/>
                          <w:bCs/>
                          <w:sz w:val="18"/>
                          <w:szCs w:val="18"/>
                        </w:rPr>
                        <w:t>group restrictions</w:t>
                      </w:r>
                      <w:r w:rsidRPr="00F82446">
                        <w:rPr>
                          <w:sz w:val="18"/>
                          <w:szCs w:val="18"/>
                        </w:rPr>
                        <w:t>.</w:t>
                      </w:r>
                    </w:p>
                    <w:p w:rsidR="00F82446" w:rsidRPr="00F82446" w:rsidP="00C81118" w14:paraId="33A467BB" w14:textId="631874E0">
                      <w:pPr>
                        <w:pStyle w:val="Default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F82446">
                        <w:rPr>
                          <w:sz w:val="18"/>
                          <w:szCs w:val="18"/>
                        </w:rPr>
                        <w:t xml:space="preserve">Created </w:t>
                      </w:r>
                      <w:r w:rsidRPr="00F82446">
                        <w:rPr>
                          <w:b/>
                          <w:bCs/>
                          <w:sz w:val="18"/>
                          <w:szCs w:val="18"/>
                        </w:rPr>
                        <w:t>transport rules</w:t>
                      </w:r>
                      <w:r w:rsidRPr="00F82446">
                        <w:rPr>
                          <w:sz w:val="18"/>
                          <w:szCs w:val="18"/>
                        </w:rPr>
                        <w:t xml:space="preserve"> and </w:t>
                      </w:r>
                      <w:r w:rsidRPr="00F82446">
                        <w:rPr>
                          <w:b/>
                          <w:bCs/>
                          <w:sz w:val="18"/>
                          <w:szCs w:val="18"/>
                        </w:rPr>
                        <w:t>connectors</w:t>
                      </w:r>
                      <w:r w:rsidRPr="00F82446">
                        <w:rPr>
                          <w:sz w:val="18"/>
                          <w:szCs w:val="18"/>
                        </w:rPr>
                        <w:t xml:space="preserve"> to secure and control external mail flow.</w:t>
                      </w:r>
                    </w:p>
                    <w:p w:rsidR="00A42A52" w:rsidRPr="00764541" w:rsidP="001C12C3" w14:paraId="0755905F" w14:textId="0D20BC94">
                      <w:pPr>
                        <w:pStyle w:val="Heading3"/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287E11">
                        <w:rPr>
                          <w:rFonts w:ascii="Segoe UI Emoji" w:hAnsi="Segoe UI Emoji" w:cs="Segoe UI Emoji"/>
                          <w:b/>
                          <w:bCs/>
                        </w:rPr>
                        <w:t>📱</w:t>
                      </w:r>
                      <w:r w:rsidRPr="00764541">
                        <w:rPr>
                          <w:b/>
                          <w:bCs/>
                          <w:sz w:val="18"/>
                          <w:szCs w:val="18"/>
                        </w:rPr>
                        <w:t xml:space="preserve"> Microsoft Intune</w:t>
                      </w:r>
                      <w:r w:rsidR="00F60C52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</w:p>
                    <w:p w:rsidR="00315199" w:rsidRPr="00946F7D" w:rsidP="00C81118" w14:paraId="1AF60F48" w14:textId="6D26AB8D">
                      <w:pPr>
                        <w:pStyle w:val="Default"/>
                        <w:numPr>
                          <w:ilvl w:val="0"/>
                          <w:numId w:val="10"/>
                        </w:numPr>
                        <w:spacing w:line="276" w:lineRule="auto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315199">
                        <w:rPr>
                          <w:sz w:val="18"/>
                          <w:szCs w:val="18"/>
                        </w:rPr>
                        <w:t xml:space="preserve">Managed </w:t>
                      </w:r>
                      <w:r w:rsidRPr="00315199">
                        <w:rPr>
                          <w:b/>
                          <w:bCs/>
                          <w:sz w:val="18"/>
                          <w:szCs w:val="18"/>
                        </w:rPr>
                        <w:t>MDM/MAM policies</w:t>
                      </w:r>
                      <w:r w:rsidRPr="00315199">
                        <w:rPr>
                          <w:sz w:val="18"/>
                          <w:szCs w:val="18"/>
                        </w:rPr>
                        <w:t xml:space="preserve"> across Windows, macOS, Android, and iOS/iPadOS for secure corporate </w:t>
                      </w:r>
                      <w:r w:rsidRPr="00315199" w:rsidR="007C2BF2">
                        <w:rPr>
                          <w:sz w:val="18"/>
                          <w:szCs w:val="18"/>
                        </w:rPr>
                        <w:t>access.</w:t>
                      </w:r>
                      <w:r w:rsidR="007C2BF2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946F7D" w:rsidR="00946F7D">
                        <w:rPr>
                          <w:b/>
                          <w:bCs/>
                          <w:sz w:val="18"/>
                          <w:szCs w:val="18"/>
                        </w:rPr>
                        <w:t>Troubleshooting + support</w:t>
                      </w:r>
                      <w:r w:rsidR="00946F7D">
                        <w:rPr>
                          <w:b/>
                          <w:bCs/>
                          <w:sz w:val="18"/>
                          <w:szCs w:val="18"/>
                        </w:rPr>
                        <w:t xml:space="preserve"> -</w:t>
                      </w:r>
                      <w:r w:rsidRPr="00946F7D" w:rsidR="007C2BF2">
                        <w:rPr>
                          <w:b/>
                          <w:bCs/>
                          <w:sz w:val="18"/>
                          <w:szCs w:val="18"/>
                        </w:rPr>
                        <w:t>compliant</w:t>
                      </w:r>
                      <w:r w:rsidRPr="00946F7D">
                        <w:rPr>
                          <w:b/>
                          <w:bCs/>
                          <w:sz w:val="18"/>
                          <w:szCs w:val="18"/>
                        </w:rPr>
                        <w:t xml:space="preserve"> and non-compliant devices</w:t>
                      </w:r>
                      <w:r w:rsidRPr="00946F7D">
                        <w:rPr>
                          <w:sz w:val="18"/>
                          <w:szCs w:val="18"/>
                        </w:rPr>
                        <w:t xml:space="preserve"> in Intune.</w:t>
                      </w:r>
                    </w:p>
                    <w:p w:rsidR="004249F4" w:rsidRPr="00EA7960" w:rsidP="00C81118" w14:paraId="1799BC24" w14:textId="15D8F574">
                      <w:pPr>
                        <w:pStyle w:val="Default"/>
                        <w:numPr>
                          <w:ilvl w:val="0"/>
                          <w:numId w:val="10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Enforce</w:t>
                      </w:r>
                      <w:r w:rsidR="00B53CEC">
                        <w:rPr>
                          <w:sz w:val="18"/>
                          <w:szCs w:val="18"/>
                        </w:rPr>
                        <w:t xml:space="preserve"> organization</w:t>
                      </w:r>
                      <w:r>
                        <w:rPr>
                          <w:sz w:val="18"/>
                          <w:szCs w:val="18"/>
                        </w:rPr>
                        <w:t xml:space="preserve"> application </w:t>
                      </w:r>
                      <w:r w:rsidR="00B47630">
                        <w:rPr>
                          <w:sz w:val="18"/>
                          <w:szCs w:val="18"/>
                        </w:rPr>
                        <w:t xml:space="preserve">&amp;Device </w:t>
                      </w:r>
                      <w:r w:rsidR="00F60C52">
                        <w:rPr>
                          <w:sz w:val="18"/>
                          <w:szCs w:val="18"/>
                        </w:rPr>
                        <w:t>policy</w:t>
                      </w:r>
                      <w:r w:rsidR="00B47630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over Intune company portal &amp;</w:t>
                      </w:r>
                      <w:r w:rsidRPr="004249F4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315199">
                        <w:rPr>
                          <w:sz w:val="18"/>
                          <w:szCs w:val="18"/>
                        </w:rPr>
                        <w:t xml:space="preserve">Onboarded </w:t>
                      </w:r>
                      <w:r w:rsidRPr="00315199">
                        <w:rPr>
                          <w:b/>
                          <w:bCs/>
                          <w:sz w:val="18"/>
                          <w:szCs w:val="18"/>
                        </w:rPr>
                        <w:t>laptops and desktops</w:t>
                      </w:r>
                      <w:r w:rsidRPr="00315199">
                        <w:rPr>
                          <w:sz w:val="18"/>
                          <w:szCs w:val="18"/>
                        </w:rPr>
                        <w:t xml:space="preserve"> using </w:t>
                      </w:r>
                      <w:r w:rsidRPr="00315199">
                        <w:rPr>
                          <w:b/>
                          <w:bCs/>
                          <w:sz w:val="18"/>
                          <w:szCs w:val="18"/>
                        </w:rPr>
                        <w:t>Windows Autopilot</w:t>
                      </w:r>
                    </w:p>
                    <w:p w:rsidR="00315199" w:rsidRPr="00315199" w:rsidP="00C81118" w14:paraId="6CB4F739" w14:textId="56255AEC">
                      <w:pPr>
                        <w:pStyle w:val="Default"/>
                        <w:numPr>
                          <w:ilvl w:val="0"/>
                          <w:numId w:val="10"/>
                        </w:numPr>
                        <w:spacing w:line="276" w:lineRule="auto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315199">
                        <w:rPr>
                          <w:sz w:val="18"/>
                          <w:szCs w:val="18"/>
                        </w:rPr>
                        <w:t xml:space="preserve">Managed </w:t>
                      </w:r>
                      <w:r w:rsidRPr="00315199">
                        <w:rPr>
                          <w:b/>
                          <w:bCs/>
                          <w:sz w:val="18"/>
                          <w:szCs w:val="18"/>
                        </w:rPr>
                        <w:t>Conditional Access</w:t>
                      </w:r>
                      <w:r w:rsidRPr="00315199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Pr="00315199">
                        <w:rPr>
                          <w:b/>
                          <w:bCs/>
                          <w:sz w:val="18"/>
                          <w:szCs w:val="18"/>
                        </w:rPr>
                        <w:t>Compliance</w:t>
                      </w:r>
                      <w:r w:rsidRPr="00315199">
                        <w:rPr>
                          <w:sz w:val="18"/>
                          <w:szCs w:val="18"/>
                        </w:rPr>
                        <w:t xml:space="preserve">, and </w:t>
                      </w:r>
                      <w:r w:rsidRPr="00315199">
                        <w:rPr>
                          <w:b/>
                          <w:bCs/>
                          <w:sz w:val="18"/>
                          <w:szCs w:val="18"/>
                        </w:rPr>
                        <w:t>Configuration Profiles</w:t>
                      </w:r>
                      <w:r w:rsidRPr="00315199">
                        <w:rPr>
                          <w:sz w:val="18"/>
                          <w:szCs w:val="18"/>
                        </w:rPr>
                        <w:t xml:space="preserve"> to enforce </w:t>
                      </w:r>
                      <w:r w:rsidRPr="00315199" w:rsidR="00BB0DF0">
                        <w:rPr>
                          <w:sz w:val="18"/>
                          <w:szCs w:val="18"/>
                        </w:rPr>
                        <w:t>device</w:t>
                      </w:r>
                      <w:r w:rsidR="00BB0DF0">
                        <w:rPr>
                          <w:sz w:val="18"/>
                          <w:szCs w:val="18"/>
                        </w:rPr>
                        <w:t xml:space="preserve"> policy</w:t>
                      </w:r>
                    </w:p>
                    <w:p w:rsidR="003117BF" w:rsidP="00C81118" w14:paraId="0E1C66FD" w14:textId="3F06A864">
                      <w:pPr>
                        <w:pStyle w:val="Default"/>
                        <w:numPr>
                          <w:ilvl w:val="0"/>
                          <w:numId w:val="10"/>
                        </w:numPr>
                        <w:spacing w:line="276" w:lineRule="auto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Managing </w:t>
                      </w:r>
                      <w:r w:rsidR="004F0FB9">
                        <w:rPr>
                          <w:b/>
                          <w:bCs/>
                          <w:sz w:val="18"/>
                          <w:szCs w:val="18"/>
                        </w:rPr>
                        <w:t>USB</w:t>
                      </w:r>
                      <w:r w:rsidR="00BA2BE9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block list</w:t>
                      </w:r>
                      <w:r w:rsidR="004F0FB9">
                        <w:rPr>
                          <w:b/>
                          <w:bCs/>
                          <w:sz w:val="18"/>
                          <w:szCs w:val="18"/>
                        </w:rPr>
                        <w:t xml:space="preserve">, Filtering group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&amp;</w:t>
                      </w:r>
                      <w:r w:rsidRPr="00315199" w:rsidR="00315199">
                        <w:rPr>
                          <w:b/>
                          <w:bCs/>
                          <w:sz w:val="18"/>
                          <w:szCs w:val="18"/>
                        </w:rPr>
                        <w:t xml:space="preserve">URL block policies </w:t>
                      </w:r>
                      <w:r w:rsidRPr="00315199" w:rsidR="00315199">
                        <w:rPr>
                          <w:sz w:val="18"/>
                          <w:szCs w:val="18"/>
                        </w:rPr>
                        <w:t>(Edge, Chrome),</w:t>
                      </w:r>
                    </w:p>
                    <w:p w:rsidR="00315199" w:rsidRPr="00F82446" w:rsidP="00C81118" w14:paraId="69B7BD0B" w14:textId="6822BB71">
                      <w:pPr>
                        <w:pStyle w:val="Default"/>
                        <w:numPr>
                          <w:ilvl w:val="0"/>
                          <w:numId w:val="10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315199">
                        <w:rPr>
                          <w:sz w:val="18"/>
                          <w:szCs w:val="18"/>
                        </w:rPr>
                        <w:t xml:space="preserve">Implemented </w:t>
                      </w:r>
                      <w:r w:rsidRPr="00315199">
                        <w:rPr>
                          <w:b/>
                          <w:bCs/>
                          <w:sz w:val="18"/>
                          <w:szCs w:val="18"/>
                        </w:rPr>
                        <w:t>silent BitLocker encryption</w:t>
                      </w:r>
                      <w:r w:rsidRPr="00315199">
                        <w:rPr>
                          <w:sz w:val="18"/>
                          <w:szCs w:val="18"/>
                        </w:rPr>
                        <w:t xml:space="preserve"> and managed </w:t>
                      </w:r>
                      <w:r w:rsidRPr="00315199">
                        <w:rPr>
                          <w:b/>
                          <w:bCs/>
                          <w:sz w:val="18"/>
                          <w:szCs w:val="18"/>
                        </w:rPr>
                        <w:t>recovery keys</w:t>
                      </w:r>
                      <w:r w:rsidRPr="00315199">
                        <w:rPr>
                          <w:sz w:val="18"/>
                          <w:szCs w:val="18"/>
                        </w:rPr>
                        <w:t>.</w:t>
                      </w:r>
                    </w:p>
                    <w:p w:rsidR="00A42A52" w:rsidRPr="00287E11" w:rsidP="00A42A52" w14:paraId="0E417EA9" w14:textId="3815B593">
                      <w:pPr>
                        <w:pStyle w:val="Default"/>
                        <w:rPr>
                          <w:rFonts w:asciiTheme="minorHAnsi" w:hAnsiTheme="minorHAnsi" w:cs="Arial"/>
                          <w:b/>
                          <w:bCs/>
                          <w:color w:val="747474" w:themeColor="background2" w:themeShade="80"/>
                          <w:position w:val="9"/>
                          <w:sz w:val="22"/>
                          <w:szCs w:val="23"/>
                          <w:lang w:val="en-US"/>
                        </w:rPr>
                      </w:pPr>
                      <w:r w:rsidRPr="00287E11">
                        <w:rPr>
                          <w:rFonts w:ascii="Segoe UI Emoji" w:hAnsi="Segoe UI Emoji" w:cs="Segoe UI Emoji"/>
                          <w:b/>
                          <w:bCs/>
                          <w:color w:val="747474" w:themeColor="background2" w:themeShade="80"/>
                          <w:position w:val="9"/>
                          <w:sz w:val="22"/>
                          <w:szCs w:val="23"/>
                          <w:lang w:val="en-US"/>
                        </w:rPr>
                        <w:t>📂</w:t>
                      </w:r>
                      <w:r w:rsidRPr="00287E11">
                        <w:rPr>
                          <w:rFonts w:asciiTheme="minorHAnsi" w:hAnsiTheme="minorHAnsi" w:cs="Arial"/>
                          <w:b/>
                          <w:bCs/>
                          <w:color w:val="747474" w:themeColor="background2" w:themeShade="80"/>
                          <w:position w:val="9"/>
                          <w:sz w:val="22"/>
                          <w:szCs w:val="23"/>
                          <w:lang w:val="en-US"/>
                        </w:rPr>
                        <w:t xml:space="preserve"> </w:t>
                      </w:r>
                      <w:r w:rsidRPr="00764541">
                        <w:rPr>
                          <w:rFonts w:asciiTheme="minorHAnsi" w:hAnsiTheme="minorHAnsi" w:cs="Arial"/>
                          <w:b/>
                          <w:bCs/>
                          <w:color w:val="747474" w:themeColor="background2" w:themeShade="80"/>
                          <w:position w:val="9"/>
                          <w:sz w:val="18"/>
                          <w:szCs w:val="18"/>
                          <w:lang w:val="en-US"/>
                        </w:rPr>
                        <w:t>SharePoint</w:t>
                      </w:r>
                      <w:r w:rsidR="00021323">
                        <w:rPr>
                          <w:rFonts w:asciiTheme="minorHAnsi" w:hAnsiTheme="minorHAnsi" w:cs="Arial"/>
                          <w:b/>
                          <w:bCs/>
                          <w:color w:val="747474" w:themeColor="background2" w:themeShade="80"/>
                          <w:position w:val="9"/>
                          <w:sz w:val="18"/>
                          <w:szCs w:val="18"/>
                          <w:lang w:val="en-US"/>
                        </w:rPr>
                        <w:t xml:space="preserve"> &amp;Teams</w:t>
                      </w:r>
                    </w:p>
                    <w:p w:rsidR="00E75E3A" w:rsidRPr="00C156BF" w:rsidP="00C81118" w14:paraId="76B4B42A" w14:textId="77777777">
                      <w:pPr>
                        <w:pStyle w:val="Default"/>
                        <w:numPr>
                          <w:ilvl w:val="0"/>
                          <w:numId w:val="10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C156BF">
                        <w:rPr>
                          <w:sz w:val="18"/>
                          <w:szCs w:val="18"/>
                        </w:rPr>
                        <w:t xml:space="preserve">Managed </w:t>
                      </w:r>
                      <w:r w:rsidRPr="00C156BF">
                        <w:rPr>
                          <w:b/>
                          <w:bCs/>
                          <w:sz w:val="18"/>
                          <w:szCs w:val="18"/>
                        </w:rPr>
                        <w:t>active/deleted SharePoint sites</w:t>
                      </w:r>
                      <w:r w:rsidRPr="00C156BF">
                        <w:rPr>
                          <w:sz w:val="18"/>
                          <w:szCs w:val="18"/>
                        </w:rPr>
                        <w:t xml:space="preserve">, user profiles, and </w:t>
                      </w:r>
                      <w:r w:rsidRPr="00C156BF">
                        <w:rPr>
                          <w:b/>
                          <w:bCs/>
                          <w:sz w:val="18"/>
                          <w:szCs w:val="18"/>
                        </w:rPr>
                        <w:t>access permissions</w:t>
                      </w:r>
                      <w:r w:rsidRPr="00C156BF">
                        <w:rPr>
                          <w:sz w:val="18"/>
                          <w:szCs w:val="18"/>
                        </w:rPr>
                        <w:t xml:space="preserve"> based on requests.</w:t>
                      </w:r>
                    </w:p>
                    <w:p w:rsidR="00E75E3A" w:rsidRPr="00C156BF" w:rsidP="00C81118" w14:paraId="0D70A86C" w14:textId="77777777">
                      <w:pPr>
                        <w:pStyle w:val="Default"/>
                        <w:numPr>
                          <w:ilvl w:val="0"/>
                          <w:numId w:val="10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C156BF">
                        <w:rPr>
                          <w:sz w:val="18"/>
                          <w:szCs w:val="18"/>
                        </w:rPr>
                        <w:t xml:space="preserve">Assigned </w:t>
                      </w:r>
                      <w:r w:rsidRPr="00C156BF">
                        <w:rPr>
                          <w:b/>
                          <w:bCs/>
                          <w:sz w:val="18"/>
                          <w:szCs w:val="18"/>
                        </w:rPr>
                        <w:t>Exchange Online plans</w:t>
                      </w:r>
                      <w:r w:rsidRPr="00C156BF">
                        <w:rPr>
                          <w:sz w:val="18"/>
                          <w:szCs w:val="18"/>
                        </w:rPr>
                        <w:t xml:space="preserve"> according to user or departmental requirements.</w:t>
                      </w:r>
                    </w:p>
                    <w:p w:rsidR="00E75E3A" w:rsidRPr="00021323" w:rsidP="00C81118" w14:paraId="4E0A6CAC" w14:textId="5D0B3CCA">
                      <w:pPr>
                        <w:pStyle w:val="Default"/>
                        <w:numPr>
                          <w:ilvl w:val="0"/>
                          <w:numId w:val="10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C156BF">
                        <w:rPr>
                          <w:sz w:val="18"/>
                          <w:szCs w:val="18"/>
                        </w:rPr>
                        <w:t xml:space="preserve">Controlled </w:t>
                      </w:r>
                      <w:r w:rsidRPr="00C156BF">
                        <w:rPr>
                          <w:b/>
                          <w:bCs/>
                          <w:sz w:val="18"/>
                          <w:szCs w:val="18"/>
                        </w:rPr>
                        <w:t>external sharing</w:t>
                      </w:r>
                      <w:r w:rsidRPr="00C156BF">
                        <w:rPr>
                          <w:sz w:val="18"/>
                          <w:szCs w:val="18"/>
                        </w:rPr>
                        <w:t xml:space="preserve">, enforced </w:t>
                      </w:r>
                      <w:r w:rsidRPr="00C156BF">
                        <w:rPr>
                          <w:b/>
                          <w:bCs/>
                          <w:sz w:val="18"/>
                          <w:szCs w:val="18"/>
                        </w:rPr>
                        <w:t>storage limits</w:t>
                      </w:r>
                      <w:r w:rsidRPr="00C156BF">
                        <w:rPr>
                          <w:sz w:val="18"/>
                          <w:szCs w:val="18"/>
                        </w:rPr>
                        <w:t xml:space="preserve">, and implemented </w:t>
                      </w:r>
                      <w:r w:rsidRPr="00C156BF">
                        <w:rPr>
                          <w:b/>
                          <w:bCs/>
                          <w:sz w:val="18"/>
                          <w:szCs w:val="18"/>
                        </w:rPr>
                        <w:t>retention policies</w:t>
                      </w:r>
                      <w:r w:rsidRPr="00C156BF">
                        <w:rPr>
                          <w:sz w:val="18"/>
                          <w:szCs w:val="18"/>
                        </w:rPr>
                        <w:t>.</w:t>
                      </w:r>
                    </w:p>
                    <w:p w:rsidR="005460F1" w:rsidP="00C81118" w14:paraId="52DDECA6" w14:textId="77777777">
                      <w:pPr>
                        <w:pStyle w:val="Default"/>
                        <w:numPr>
                          <w:ilvl w:val="0"/>
                          <w:numId w:val="10"/>
                        </w:numPr>
                        <w:rPr>
                          <w:sz w:val="22"/>
                          <w:szCs w:val="22"/>
                        </w:rPr>
                      </w:pPr>
                      <w:r w:rsidRPr="00C156BF">
                        <w:rPr>
                          <w:sz w:val="18"/>
                          <w:szCs w:val="18"/>
                        </w:rPr>
                        <w:t xml:space="preserve">Provided </w:t>
                      </w:r>
                      <w:r w:rsidRPr="00C156BF">
                        <w:rPr>
                          <w:b/>
                          <w:bCs/>
                          <w:sz w:val="18"/>
                          <w:szCs w:val="18"/>
                        </w:rPr>
                        <w:t>migration activity support</w:t>
                      </w:r>
                      <w:r w:rsidRPr="00C156BF">
                        <w:rPr>
                          <w:sz w:val="18"/>
                          <w:szCs w:val="18"/>
                        </w:rPr>
                        <w:t xml:space="preserve"> and continuous </w:t>
                      </w:r>
                      <w:r w:rsidRPr="00C156BF">
                        <w:rPr>
                          <w:b/>
                          <w:bCs/>
                          <w:sz w:val="18"/>
                          <w:szCs w:val="18"/>
                        </w:rPr>
                        <w:t>monitoring</w:t>
                      </w:r>
                      <w:r w:rsidRPr="00C156BF">
                        <w:rPr>
                          <w:sz w:val="18"/>
                          <w:szCs w:val="18"/>
                        </w:rPr>
                        <w:t xml:space="preserve"> for data integrity and performance</w:t>
                      </w:r>
                    </w:p>
                    <w:p w:rsidR="00297E99" w:rsidRPr="005460F1" w:rsidP="00C81118" w14:paraId="63C6E33D" w14:textId="6466B295">
                      <w:pPr>
                        <w:pStyle w:val="Default"/>
                        <w:numPr>
                          <w:ilvl w:val="0"/>
                          <w:numId w:val="10"/>
                        </w:numPr>
                        <w:rPr>
                          <w:sz w:val="22"/>
                          <w:szCs w:val="22"/>
                        </w:rPr>
                      </w:pPr>
                      <w:r w:rsidRPr="005460F1">
                        <w:rPr>
                          <w:sz w:val="18"/>
                          <w:szCs w:val="18"/>
                          <w:lang w:val="en-US"/>
                        </w:rPr>
                        <w:t xml:space="preserve">Provided </w:t>
                      </w:r>
                      <w:r w:rsidRPr="005460F1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Microsoft Teams support</w:t>
                      </w:r>
                      <w:r w:rsidRPr="005460F1">
                        <w:rPr>
                          <w:sz w:val="18"/>
                          <w:szCs w:val="18"/>
                          <w:lang w:val="en-US"/>
                        </w:rPr>
                        <w:t xml:space="preserve">, including </w:t>
                      </w:r>
                      <w:r w:rsidRPr="005460F1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Poly X50/X30 device integration</w:t>
                      </w:r>
                      <w:r w:rsidRPr="005460F1">
                        <w:rPr>
                          <w:sz w:val="18"/>
                          <w:szCs w:val="18"/>
                          <w:lang w:val="en-US"/>
                        </w:rPr>
                        <w:t>, updates management, webinars, events, guest access configuration, and administration of meeting policies.</w:t>
                      </w:r>
                    </w:p>
                  </w:txbxContent>
                </v:textbox>
                <w10:wrap type="square"/>
                <w10:anchorlock/>
              </v:shape>
            </w:pict>
          </mc:Fallback>
        </mc:AlternateContent>
      </w:r>
      <w:r w:rsidRPr="001E2BAB" w:rsidR="00B83FE8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663360" behindDoc="0" locked="1" layoutInCell="1" allowOverlap="1">
                <wp:simplePos x="0" y="0"/>
                <wp:positionH relativeFrom="page">
                  <wp:align>left</wp:align>
                </wp:positionH>
                <wp:positionV relativeFrom="page">
                  <wp:posOffset>2271395</wp:posOffset>
                </wp:positionV>
                <wp:extent cx="2306955" cy="12446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955" cy="1244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4D4F" w:rsidRPr="008A3488" w:rsidP="00064D4F" w14:textId="72985EAC">
                            <w:pPr>
                              <w:pStyle w:val="Heading1"/>
                              <w:rPr>
                                <w:sz w:val="24"/>
                                <w:szCs w:val="24"/>
                              </w:rPr>
                            </w:pPr>
                            <w:r w:rsidRPr="008A3488">
                              <w:rPr>
                                <w:sz w:val="24"/>
                                <w:szCs w:val="24"/>
                              </w:rPr>
                              <w:t>C</w:t>
                            </w:r>
                            <w:r w:rsidRPr="00064D4F">
                              <w:rPr>
                                <w:sz w:val="24"/>
                                <w:szCs w:val="24"/>
                              </w:rPr>
                              <w:t>ontact</w:t>
                            </w:r>
                          </w:p>
                          <w:p w:rsidR="00A61645" w:rsidRPr="007D6903" w:rsidP="008E624D" w14:textId="64849489">
                            <w:pPr>
                              <w:pStyle w:val="ContactInfo"/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00000"/>
                                <w:position w:val="0"/>
                                <w:szCs w:val="22"/>
                                <w:lang w:val="en-IN"/>
                              </w:rPr>
                            </w:pPr>
                            <w:r w:rsidRPr="007845F4">
                              <w:rPr>
                                <w:rFonts w:ascii="Segoe UI Emoji" w:hAnsi="Segoe UI Emoji" w:cs="Segoe UI Emoji"/>
                                <w:color w:val="000000"/>
                                <w:position w:val="0"/>
                                <w:szCs w:val="22"/>
                              </w:rPr>
                              <w:t>📞</w:t>
                            </w:r>
                            <w:r w:rsidRPr="007845F4">
                              <w:rPr>
                                <w:rFonts w:ascii="Times New Roman" w:hAnsi="Times New Roman" w:cs="Times New Roman"/>
                                <w:color w:val="000000"/>
                                <w:position w:val="0"/>
                                <w:szCs w:val="22"/>
                              </w:rPr>
                              <w:t xml:space="preserve"> </w:t>
                            </w:r>
                            <w:r w:rsidRPr="007D6903">
                              <w:rPr>
                                <w:rFonts w:ascii="Times New Roman" w:hAnsi="Times New Roman" w:cs="Times New Roman"/>
                                <w:color w:val="000000"/>
                                <w:position w:val="0"/>
                                <w:szCs w:val="22"/>
                                <w:lang w:val="en-IN"/>
                              </w:rPr>
                              <w:t>+91 8015224482</w:t>
                            </w:r>
                          </w:p>
                          <w:p w:rsidR="00A61645" w:rsidRPr="001C2C91" w:rsidP="00064D4F" w14:textId="0079E55A">
                            <w:r w:rsidRPr="007845F4">
                              <w:rPr>
                                <w:rFonts w:ascii="Segoe UI Emoji" w:hAnsi="Segoe UI Emoji" w:cs="Segoe UI Emoji"/>
                              </w:rPr>
                              <w:t>✉️</w:t>
                            </w:r>
                            <w:r>
                              <w:t xml:space="preserve"> </w:t>
                            </w:r>
                            <w:hyperlink r:id="rId10" w:history="1">
                              <w:r w:rsidRPr="009C0D81" w:rsidR="008E624D">
                                <w:rPr>
                                  <w:rStyle w:val="Hyperlink"/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Boopathi.r2040@gmail.com</w:t>
                              </w:r>
                            </w:hyperlink>
                          </w:p>
                          <w:p w:rsidR="00FE47C2" w:rsidRPr="007D6903" w:rsidP="00064D4F" w14:textId="0D68D63E">
                            <w:pPr>
                              <w:rPr>
                                <w:color w:val="000000"/>
                                <w:position w:val="0"/>
                                <w:szCs w:val="22"/>
                                <w:lang w:val="en-IN"/>
                              </w:rPr>
                            </w:pPr>
                            <w:r w:rsidRPr="008E624D">
                              <w:rPr>
                                <w:rFonts w:ascii="Segoe UI Emoji" w:hAnsi="Segoe UI Emoji" w:cs="Segoe UI Emoji"/>
                                <w:color w:val="000000"/>
                                <w:position w:val="0"/>
                                <w:szCs w:val="22"/>
                              </w:rPr>
                              <w:t>📍</w:t>
                            </w:r>
                            <w:r w:rsidRPr="007D6903" w:rsidR="00064D4F">
                              <w:rPr>
                                <w:color w:val="000000"/>
                                <w:position w:val="0"/>
                                <w:szCs w:val="22"/>
                                <w:lang w:val="en-IN"/>
                              </w:rPr>
                              <w:t>Bengaluru, Karnataka</w:t>
                            </w:r>
                            <w:r w:rsidRPr="007D6903" w:rsidR="00A61645">
                              <w:rPr>
                                <w:color w:val="000000"/>
                                <w:position w:val="0"/>
                                <w:szCs w:val="22"/>
                                <w:lang w:val="en-IN"/>
                              </w:rPr>
                              <w:t>, India</w:t>
                            </w:r>
                          </w:p>
                          <w:p w:rsidR="00B83FE8" w:rsidRPr="001C2C91" w:rsidP="00064D4F" w14:textId="1AFC8642">
                            <w:r w:rsidRPr="008E624D">
                              <w:rPr>
                                <w:rFonts w:ascii="Segoe UI Emoji" w:hAnsi="Segoe UI Emoji" w:cs="Segoe UI Emoji"/>
                              </w:rPr>
                              <w:t>🔗</w:t>
                            </w:r>
                            <w:r w:rsidRPr="001C2C91" w:rsidR="00A61645">
                              <w:t xml:space="preserve"> </w:t>
                            </w:r>
                            <w:hyperlink r:id="rId11" w:history="1">
                              <w:r w:rsidRPr="001C2C91" w:rsidR="00A61645">
                                <w:rPr>
                                  <w:rStyle w:val="Hyperlink"/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LinkedIn</w:t>
                              </w:r>
                            </w:hyperlink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30" type="#_x0000_t202" style="width:181.65pt;height:98pt;margin-top:178.85pt;margin-left:0;mso-height-percent:0;mso-height-relative:margin;mso-position-horizontal:left;mso-position-horizontal-relative:page;mso-position-vertical-relative:page;mso-width-percent:0;mso-width-relative:margin;mso-wrap-distance-bottom:3.6pt;mso-wrap-distance-left:9pt;mso-wrap-distance-right:9pt;mso-wrap-distance-top:3.6pt;mso-wrap-style:square;position:absolute;visibility:visible;v-text-anchor:top;z-index:251664384" filled="f" stroked="f">
                <v:textbox>
                  <w:txbxContent>
                    <w:p w:rsidR="00064D4F" w:rsidRPr="008A3488" w:rsidP="00064D4F" w14:paraId="4D43453A" w14:textId="72985EAC">
                      <w:pPr>
                        <w:pStyle w:val="Heading1"/>
                        <w:rPr>
                          <w:sz w:val="24"/>
                          <w:szCs w:val="24"/>
                        </w:rPr>
                      </w:pPr>
                      <w:r w:rsidRPr="008A3488">
                        <w:rPr>
                          <w:sz w:val="24"/>
                          <w:szCs w:val="24"/>
                        </w:rPr>
                        <w:t>C</w:t>
                      </w:r>
                      <w:r w:rsidRPr="00064D4F">
                        <w:rPr>
                          <w:sz w:val="24"/>
                          <w:szCs w:val="24"/>
                        </w:rPr>
                        <w:t>ontact</w:t>
                      </w:r>
                    </w:p>
                    <w:p w:rsidR="00A61645" w:rsidRPr="007D6903" w:rsidP="008E624D" w14:paraId="1286174B" w14:textId="64849489">
                      <w:pPr>
                        <w:pStyle w:val="ContactInfo"/>
                        <w:spacing w:line="240" w:lineRule="auto"/>
                        <w:rPr>
                          <w:rFonts w:ascii="Times New Roman" w:hAnsi="Times New Roman" w:cs="Times New Roman"/>
                          <w:color w:val="000000"/>
                          <w:position w:val="0"/>
                          <w:szCs w:val="22"/>
                          <w:lang w:val="en-IN"/>
                        </w:rPr>
                      </w:pPr>
                      <w:r w:rsidRPr="007845F4">
                        <w:rPr>
                          <w:rFonts w:ascii="Segoe UI Emoji" w:hAnsi="Segoe UI Emoji" w:cs="Segoe UI Emoji"/>
                          <w:color w:val="000000"/>
                          <w:position w:val="0"/>
                          <w:szCs w:val="22"/>
                        </w:rPr>
                        <w:t>📞</w:t>
                      </w:r>
                      <w:r w:rsidRPr="007845F4">
                        <w:rPr>
                          <w:rFonts w:ascii="Times New Roman" w:hAnsi="Times New Roman" w:cs="Times New Roman"/>
                          <w:color w:val="000000"/>
                          <w:position w:val="0"/>
                          <w:szCs w:val="22"/>
                        </w:rPr>
                        <w:t xml:space="preserve"> </w:t>
                      </w:r>
                      <w:r w:rsidRPr="007D6903">
                        <w:rPr>
                          <w:rFonts w:ascii="Times New Roman" w:hAnsi="Times New Roman" w:cs="Times New Roman"/>
                          <w:color w:val="000000"/>
                          <w:position w:val="0"/>
                          <w:szCs w:val="22"/>
                          <w:lang w:val="en-IN"/>
                        </w:rPr>
                        <w:t>+91 8015224482</w:t>
                      </w:r>
                    </w:p>
                    <w:p w:rsidR="00A61645" w:rsidRPr="001C2C91" w:rsidP="00064D4F" w14:paraId="4867F507" w14:textId="0079E55A">
                      <w:r w:rsidRPr="007845F4">
                        <w:rPr>
                          <w:rFonts w:ascii="Segoe UI Emoji" w:hAnsi="Segoe UI Emoji" w:cs="Segoe UI Emoji"/>
                        </w:rPr>
                        <w:t>✉️</w:t>
                      </w:r>
                      <w:r>
                        <w:t xml:space="preserve"> </w:t>
                      </w:r>
                      <w:hyperlink r:id="rId10" w:history="1">
                        <w:r w:rsidRPr="009C0D81" w:rsidR="008E624D">
                          <w:rPr>
                            <w:rStyle w:val="Hyperlink"/>
                            <w:rFonts w:ascii="Times New Roman" w:hAnsi="Times New Roman" w:cs="Times New Roman"/>
                            <w:sz w:val="20"/>
                            <w:szCs w:val="20"/>
                          </w:rPr>
                          <w:t>Boopathi.r2040@gmail.com</w:t>
                        </w:r>
                      </w:hyperlink>
                    </w:p>
                    <w:p w:rsidR="00FE47C2" w:rsidRPr="007D6903" w:rsidP="00064D4F" w14:paraId="68F57338" w14:textId="0D68D63E">
                      <w:pPr>
                        <w:rPr>
                          <w:color w:val="000000"/>
                          <w:position w:val="0"/>
                          <w:szCs w:val="22"/>
                          <w:lang w:val="en-IN"/>
                        </w:rPr>
                      </w:pPr>
                      <w:r w:rsidRPr="008E624D">
                        <w:rPr>
                          <w:rFonts w:ascii="Segoe UI Emoji" w:hAnsi="Segoe UI Emoji" w:cs="Segoe UI Emoji"/>
                          <w:color w:val="000000"/>
                          <w:position w:val="0"/>
                          <w:szCs w:val="22"/>
                        </w:rPr>
                        <w:t>📍</w:t>
                      </w:r>
                      <w:r w:rsidRPr="007D6903" w:rsidR="00064D4F">
                        <w:rPr>
                          <w:color w:val="000000"/>
                          <w:position w:val="0"/>
                          <w:szCs w:val="22"/>
                          <w:lang w:val="en-IN"/>
                        </w:rPr>
                        <w:t>Bengaluru, Karnataka</w:t>
                      </w:r>
                      <w:r w:rsidRPr="007D6903" w:rsidR="00A61645">
                        <w:rPr>
                          <w:color w:val="000000"/>
                          <w:position w:val="0"/>
                          <w:szCs w:val="22"/>
                          <w:lang w:val="en-IN"/>
                        </w:rPr>
                        <w:t>, India</w:t>
                      </w:r>
                    </w:p>
                    <w:p w:rsidR="00B83FE8" w:rsidRPr="001C2C91" w:rsidP="00064D4F" w14:paraId="70D8F16D" w14:textId="1AFC8642">
                      <w:r w:rsidRPr="008E624D">
                        <w:rPr>
                          <w:rFonts w:ascii="Segoe UI Emoji" w:hAnsi="Segoe UI Emoji" w:cs="Segoe UI Emoji"/>
                        </w:rPr>
                        <w:t>🔗</w:t>
                      </w:r>
                      <w:r w:rsidRPr="001C2C91" w:rsidR="00A61645">
                        <w:t xml:space="preserve"> </w:t>
                      </w:r>
                      <w:hyperlink r:id="rId11" w:history="1">
                        <w:r w:rsidRPr="001C2C91" w:rsidR="00A61645">
                          <w:rPr>
                            <w:rStyle w:val="Hyperlink"/>
                            <w:rFonts w:ascii="Times New Roman" w:hAnsi="Times New Roman" w:cs="Times New Roman"/>
                            <w:sz w:val="20"/>
                            <w:szCs w:val="20"/>
                          </w:rPr>
                          <w:t>LinkedIn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  <w:r w:rsidRPr="001E2BAB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661312" behindDoc="0" locked="1" layoutInCell="1" allowOverlap="1">
                <wp:simplePos x="0" y="0"/>
                <wp:positionH relativeFrom="page">
                  <wp:posOffset>78740</wp:posOffset>
                </wp:positionH>
                <wp:positionV relativeFrom="page">
                  <wp:posOffset>2133600</wp:posOffset>
                </wp:positionV>
                <wp:extent cx="2075180" cy="283210"/>
                <wp:effectExtent l="0" t="0" r="0" b="254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5180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3FE8" w:rsidRPr="00E14BF0" w:rsidP="00E14BF0" w14:textId="6860CC25">
                            <w:pPr>
                              <w:pStyle w:val="Heading1"/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" o:spid="_x0000_s1031" type="#_x0000_t202" style="width:163.4pt;height:22.3pt;margin-top:168pt;margin-left:6.2pt;mso-height-percent:0;mso-height-relative:margin;mso-position-horizontal-relative:page;mso-position-vertical-relative:page;mso-width-percent:0;mso-width-relative:margin;mso-wrap-distance-bottom:3.6pt;mso-wrap-distance-left:9pt;mso-wrap-distance-right:9pt;mso-wrap-distance-top:3.6pt;mso-wrap-style:square;position:absolute;visibility:visible;v-text-anchor:top;z-index:251662336" filled="f" stroked="f">
                <v:textbox>
                  <w:txbxContent>
                    <w:p w:rsidR="00B83FE8" w:rsidRPr="00E14BF0" w:rsidP="00E14BF0" w14:paraId="5FFC0384" w14:textId="6860CC25">
                      <w:pPr>
                        <w:pStyle w:val="Heading1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E2BAB"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1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-228600</wp:posOffset>
                </wp:positionV>
                <wp:extent cx="7772400" cy="10058400"/>
                <wp:effectExtent l="0" t="0" r="0" b="0"/>
                <wp:wrapNone/>
                <wp:docPr id="747120365" name="Group 8">
                  <a:extLst xmlns:a="http://schemas.openxmlformats.org/drawingml/2006/main">
                    <a:ext xmlns:a="http://schemas.openxmlformats.org/drawingml/2006/main"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772894" cy="10058400"/>
                          <a:chOff x="0" y="0"/>
                          <a:chExt cx="7772894" cy="10058400"/>
                        </a:xfrm>
                      </wpg:grpSpPr>
                      <wps:wsp xmlns:wps="http://schemas.microsoft.com/office/word/2010/wordprocessingShape">
                        <wps:cNvPr id="802873958" name="Rectangle 802873958"/>
                        <wps:cNvSpPr/>
                        <wps:spPr>
                          <a:xfrm>
                            <a:off x="2342515" y="1859280"/>
                            <a:ext cx="5430379" cy="69638"/>
                          </a:xfrm>
                          <a:prstGeom prst="rect">
                            <a:avLst/>
                          </a:prstGeom>
                          <a:solidFill>
                            <a:srgbClr val="F2EFE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51103453" name="Rectangle 351103453"/>
                        <wps:cNvSpPr/>
                        <wps:spPr>
                          <a:xfrm>
                            <a:off x="0" y="0"/>
                            <a:ext cx="2300068" cy="10058400"/>
                          </a:xfrm>
                          <a:prstGeom prst="rect">
                            <a:avLst/>
                          </a:prstGeom>
                          <a:solidFill>
                            <a:srgbClr val="F2EFE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8" o:spid="_x0000_s1032" alt="&quot;&quot;" style="width:612pt;height:11in;margin-top:-18pt;margin-left:560.8pt;mso-position-horizontal:right;mso-position-horizontal-relative:page;mso-width-relative:margin;position:absolute;z-index:-251656192" coordsize="77728,100584">
                <v:rect id="Rectangle 802873958" o:spid="_x0000_s1033" style="width:54303;height:697;left:23425;mso-wrap-style:square;position:absolute;top:18592;visibility:visible;v-text-anchor:middle" fillcolor="#f2efea" stroked="f" strokeweight="1pt"/>
                <v:rect id="Rectangle 351103453" o:spid="_x0000_s1034" style="width:23000;height:100584;mso-wrap-style:square;position:absolute;visibility:visible;v-text-anchor:middle" fillcolor="#f2efea" stroked="f" strokeweight="1pt"/>
                <w10:anchorlock/>
              </v:group>
            </w:pict>
          </mc:Fallback>
        </mc:AlternateContent>
      </w:r>
    </w:p>
    <w:p w:rsidR="00B83FE8" w:rsidRPr="001E2BAB" w:rsidP="00E7022A" w14:paraId="26B484A1" w14:textId="65B1F9B5">
      <w:pPr>
        <w:pStyle w:val="Title"/>
      </w:pPr>
      <w:r>
        <w:t>Boopathi. R</w:t>
      </w:r>
    </w:p>
    <w:p w:rsidR="00285F35" w:rsidRPr="00D93CDE" w:rsidP="00E7022A" w14:paraId="18EB08AA" w14:textId="67582AFD">
      <w:pPr>
        <w:pStyle w:val="Subtitle"/>
        <w:rPr>
          <w:b/>
          <w:bCs/>
          <w:color w:val="153D63" w:themeColor="text2" w:themeTint="E6"/>
          <w:lang w:val="en-IN"/>
        </w:rPr>
      </w:pPr>
      <w:r w:rsidRPr="004C13AE">
        <w:rPr>
          <w:b/>
          <w:bCs/>
          <w:sz w:val="20"/>
          <w:szCs w:val="20"/>
        </w:rPr>
        <w:t>Microsoft 365 administra</w:t>
      </w:r>
      <w:r w:rsidR="000F5698">
        <w:rPr>
          <w:b/>
          <w:bCs/>
          <w:sz w:val="20"/>
          <w:szCs w:val="20"/>
        </w:rPr>
        <w:t>t</w:t>
      </w:r>
      <w:r w:rsidR="00D9192B">
        <w:rPr>
          <w:b/>
          <w:bCs/>
          <w:sz w:val="20"/>
          <w:szCs w:val="20"/>
        </w:rPr>
        <w:t>o</w:t>
      </w:r>
      <w:r w:rsidR="000F5698">
        <w:rPr>
          <w:b/>
          <w:bCs/>
          <w:sz w:val="20"/>
          <w:szCs w:val="20"/>
        </w:rPr>
        <w:t>r</w:t>
      </w:r>
    </w:p>
    <w:p w:rsidR="00095004" w:rsidP="00095004" w14:paraId="7C3A0C6C" w14:textId="77777777">
      <w:pPr>
        <w:rPr>
          <w:lang w:val="en-IN"/>
        </w:rPr>
      </w:pPr>
    </w:p>
    <w:p w:rsidR="00A61645" w:rsidP="00095004" w14:paraId="75373541" w14:textId="77777777">
      <w:pPr>
        <w:rPr>
          <w:lang w:val="en-IN"/>
        </w:rPr>
      </w:pPr>
    </w:p>
    <w:p w:rsidR="00A61645" w:rsidP="00095004" w14:paraId="274CD13B" w14:textId="77777777">
      <w:pPr>
        <w:rPr>
          <w:lang w:val="en-IN"/>
        </w:rPr>
      </w:pPr>
    </w:p>
    <w:p w:rsidR="00A61645" w:rsidP="00095004" w14:paraId="26FC01B9" w14:textId="77777777">
      <w:pPr>
        <w:rPr>
          <w:lang w:val="en-IN"/>
        </w:rPr>
      </w:pPr>
    </w:p>
    <w:p w:rsidR="00A61645" w:rsidP="00095004" w14:paraId="60BFED03" w14:textId="77777777">
      <w:pPr>
        <w:rPr>
          <w:lang w:val="en-IN"/>
        </w:rPr>
      </w:pPr>
    </w:p>
    <w:p w:rsidR="00A61645" w:rsidP="00095004" w14:paraId="65B4B916" w14:textId="77777777">
      <w:pPr>
        <w:rPr>
          <w:lang w:val="en-IN"/>
        </w:rPr>
      </w:pPr>
    </w:p>
    <w:p w:rsidR="00A61645" w:rsidP="00095004" w14:paraId="25F3B8AE" w14:textId="77777777">
      <w:pPr>
        <w:rPr>
          <w:lang w:val="en-IN"/>
        </w:rPr>
      </w:pPr>
    </w:p>
    <w:p w:rsidR="00A61645" w:rsidP="00095004" w14:paraId="3F279CD7" w14:textId="77777777">
      <w:pPr>
        <w:rPr>
          <w:lang w:val="en-IN"/>
        </w:rPr>
      </w:pPr>
    </w:p>
    <w:p w:rsidR="00A61645" w:rsidP="00095004" w14:paraId="61EEAF02" w14:textId="77777777">
      <w:pPr>
        <w:rPr>
          <w:lang w:val="en-IN"/>
        </w:rPr>
      </w:pPr>
    </w:p>
    <w:p w:rsidR="00A61645" w:rsidP="00095004" w14:paraId="12CB1773" w14:textId="77777777">
      <w:pPr>
        <w:rPr>
          <w:lang w:val="en-IN"/>
        </w:rPr>
      </w:pPr>
    </w:p>
    <w:p w:rsidR="00A61645" w:rsidP="00095004" w14:paraId="41EEA521" w14:textId="77777777">
      <w:pPr>
        <w:rPr>
          <w:lang w:val="en-IN"/>
        </w:rPr>
      </w:pPr>
    </w:p>
    <w:p w:rsidR="00A61645" w:rsidP="00095004" w14:paraId="2354E9EF" w14:textId="77777777">
      <w:pPr>
        <w:rPr>
          <w:lang w:val="en-IN"/>
        </w:rPr>
      </w:pPr>
    </w:p>
    <w:p w:rsidR="00A61645" w:rsidP="00095004" w14:paraId="740BC020" w14:textId="77777777">
      <w:pPr>
        <w:rPr>
          <w:lang w:val="en-IN"/>
        </w:rPr>
      </w:pPr>
    </w:p>
    <w:p w:rsidR="00A61645" w:rsidP="00095004" w14:paraId="1C3572FE" w14:textId="06F0233D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-214532</wp:posOffset>
                </wp:positionV>
                <wp:extent cx="2306955" cy="10420838"/>
                <wp:effectExtent l="0" t="0" r="0" b="0"/>
                <wp:wrapNone/>
                <wp:docPr id="1272881702" name="Rectangle 12945330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306955" cy="10420838"/>
                        </a:xfrm>
                        <a:prstGeom prst="rect">
                          <a:avLst/>
                        </a:prstGeom>
                        <a:solidFill>
                          <a:srgbClr val="F2EFE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94533012" o:spid="_x0000_s1035" style="width:181.65pt;height:820.55pt;margin-top:-16.9pt;margin-left:0;mso-height-percent:0;mso-height-relative:margin;mso-position-horizontal:left;mso-position-horizontal-relative:page;mso-width-percent:0;mso-width-relative:margin;mso-wrap-distance-bottom:0;mso-wrap-distance-left:9pt;mso-wrap-distance-right:9pt;mso-wrap-distance-top:0;mso-wrap-style:square;position:absolute;visibility:visible;v-text-anchor:middle;z-index:-251638784" fillcolor="#f2efea" stroked="f" strokeweight="1pt"/>
            </w:pict>
          </mc:Fallback>
        </mc:AlternateContent>
      </w:r>
    </w:p>
    <w:p w:rsidR="00A61645" w:rsidP="00095004" w14:paraId="313F49CF" w14:textId="6C5B5C87">
      <w:pPr>
        <w:rPr>
          <w:lang w:val="en-IN"/>
        </w:rPr>
      </w:pPr>
    </w:p>
    <w:p w:rsidR="00EA12B9" w:rsidRPr="001E2BAB" w:rsidP="00EA12B9" w14:paraId="7402BD3E" w14:textId="77D54C6E">
      <w:pPr>
        <w:rPr>
          <w:vertAlign w:val="subscript"/>
        </w:rPr>
      </w:pPr>
      <w:r w:rsidRPr="001E2BAB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680768" behindDoc="0" locked="1" layoutInCell="1" allowOverlap="1">
                <wp:simplePos x="0" y="0"/>
                <wp:positionH relativeFrom="page">
                  <wp:posOffset>106680</wp:posOffset>
                </wp:positionH>
                <wp:positionV relativeFrom="page">
                  <wp:posOffset>6329045</wp:posOffset>
                </wp:positionV>
                <wp:extent cx="2255520" cy="1054735"/>
                <wp:effectExtent l="0" t="0" r="0" b="0"/>
                <wp:wrapSquare wrapText="bothSides"/>
                <wp:docPr id="1313787068" name="Text Box 131378706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5520" cy="1054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6D7A" w:rsidRPr="008A3488" w:rsidP="006A3A04" w14:textId="77777777">
                            <w:pPr>
                              <w:pStyle w:val="Normalleftpanel"/>
                              <w:rPr>
                                <w:b/>
                                <w:caps/>
                                <w:color w:val="7F6146" w:themeColor="accent2"/>
                                <w:spacing w:val="20"/>
                                <w:kern w:val="48"/>
                                <w:sz w:val="24"/>
                                <w:szCs w:val="24"/>
                              </w:rPr>
                            </w:pPr>
                            <w:r w:rsidRPr="008A3488">
                              <w:rPr>
                                <w:b/>
                                <w:caps/>
                                <w:color w:val="7F6146" w:themeColor="accent2"/>
                                <w:spacing w:val="20"/>
                                <w:kern w:val="48"/>
                                <w:sz w:val="24"/>
                                <w:szCs w:val="24"/>
                              </w:rPr>
                              <w:t>PERSONAL DETAILS</w:t>
                            </w:r>
                          </w:p>
                          <w:p w:rsidR="006A3A04" w:rsidRPr="006A3A04" w:rsidP="006A3A04" w14:textId="77777777">
                            <w:pPr>
                              <w:pStyle w:val="Normalleftpanel"/>
                              <w:rPr>
                                <w:b/>
                                <w:caps/>
                                <w:color w:val="7F6146" w:themeColor="accent2"/>
                                <w:spacing w:val="20"/>
                                <w:kern w:val="48"/>
                                <w:sz w:val="26"/>
                                <w:szCs w:val="26"/>
                              </w:rPr>
                            </w:pPr>
                          </w:p>
                          <w:p w:rsidR="00306D7A" w:rsidRPr="006A3A04" w:rsidP="00306D7A" w14:textId="77777777">
                            <w:pPr>
                              <w:pStyle w:val="Default"/>
                              <w:rPr>
                                <w:sz w:val="20"/>
                                <w:szCs w:val="20"/>
                              </w:rPr>
                            </w:pPr>
                            <w:r w:rsidRPr="006A3A0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Date of Birth:</w:t>
                            </w:r>
                            <w:r w:rsidRPr="006A3A04">
                              <w:rPr>
                                <w:sz w:val="20"/>
                                <w:szCs w:val="20"/>
                              </w:rPr>
                              <w:t xml:space="preserve"> June 2, 1993</w:t>
                            </w:r>
                          </w:p>
                          <w:p w:rsidR="00306D7A" w:rsidRPr="006A3A04" w:rsidP="00306D7A" w14:textId="78BD719F">
                            <w:pPr>
                              <w:pStyle w:val="Default"/>
                              <w:rPr>
                                <w:sz w:val="20"/>
                                <w:szCs w:val="20"/>
                              </w:rPr>
                            </w:pPr>
                            <w:r w:rsidRPr="006A3A0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Languages:</w:t>
                            </w:r>
                            <w:r w:rsidRPr="006A3A04">
                              <w:rPr>
                                <w:sz w:val="20"/>
                                <w:szCs w:val="20"/>
                              </w:rPr>
                              <w:t xml:space="preserve"> English, Tamil, Kannada, Hindi</w:t>
                            </w:r>
                          </w:p>
                          <w:p w:rsidR="00EA12B9" w:rsidRPr="00FE47C2" w:rsidP="00EA12B9" w14:textId="77777777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13787068" o:spid="_x0000_s1036" type="#_x0000_t202" style="width:177.6pt;height:83.05pt;margin-top:498.35pt;margin-left:8.4pt;mso-height-percent:0;mso-height-relative:margin;mso-position-horizontal-relative:page;mso-position-vertical-relative:page;mso-width-percent:0;mso-width-relative:margin;mso-wrap-distance-bottom:3.6pt;mso-wrap-distance-left:9pt;mso-wrap-distance-right:9pt;mso-wrap-distance-top:3.6pt;mso-wrap-style:square;position:absolute;visibility:visible;v-text-anchor:top;z-index:251681792" filled="f" stroked="f">
                <v:textbox>
                  <w:txbxContent>
                    <w:p w:rsidR="00306D7A" w:rsidRPr="008A3488" w:rsidP="006A3A04" w14:paraId="3119C8AD" w14:textId="77777777">
                      <w:pPr>
                        <w:pStyle w:val="Normalleftpanel"/>
                        <w:rPr>
                          <w:b/>
                          <w:caps/>
                          <w:color w:val="7F6146" w:themeColor="accent2"/>
                          <w:spacing w:val="20"/>
                          <w:kern w:val="48"/>
                          <w:sz w:val="24"/>
                          <w:szCs w:val="24"/>
                        </w:rPr>
                      </w:pPr>
                      <w:r w:rsidRPr="008A3488">
                        <w:rPr>
                          <w:b/>
                          <w:caps/>
                          <w:color w:val="7F6146" w:themeColor="accent2"/>
                          <w:spacing w:val="20"/>
                          <w:kern w:val="48"/>
                          <w:sz w:val="24"/>
                          <w:szCs w:val="24"/>
                        </w:rPr>
                        <w:t>PERSONAL DETAILS</w:t>
                      </w:r>
                    </w:p>
                    <w:p w:rsidR="006A3A04" w:rsidRPr="006A3A04" w:rsidP="006A3A04" w14:paraId="179F4593" w14:textId="77777777">
                      <w:pPr>
                        <w:pStyle w:val="Normalleftpanel"/>
                        <w:rPr>
                          <w:b/>
                          <w:caps/>
                          <w:color w:val="7F6146" w:themeColor="accent2"/>
                          <w:spacing w:val="20"/>
                          <w:kern w:val="48"/>
                          <w:sz w:val="26"/>
                          <w:szCs w:val="26"/>
                        </w:rPr>
                      </w:pPr>
                    </w:p>
                    <w:p w:rsidR="00306D7A" w:rsidRPr="006A3A04" w:rsidP="00306D7A" w14:paraId="45346AB7" w14:textId="77777777">
                      <w:pPr>
                        <w:pStyle w:val="Default"/>
                        <w:rPr>
                          <w:sz w:val="20"/>
                          <w:szCs w:val="20"/>
                        </w:rPr>
                      </w:pPr>
                      <w:r w:rsidRPr="006A3A04">
                        <w:rPr>
                          <w:b/>
                          <w:bCs/>
                          <w:sz w:val="20"/>
                          <w:szCs w:val="20"/>
                        </w:rPr>
                        <w:t>Date of Birth:</w:t>
                      </w:r>
                      <w:r w:rsidRPr="006A3A04">
                        <w:rPr>
                          <w:sz w:val="20"/>
                          <w:szCs w:val="20"/>
                        </w:rPr>
                        <w:t xml:space="preserve"> June 2, 1993</w:t>
                      </w:r>
                    </w:p>
                    <w:p w:rsidR="00306D7A" w:rsidRPr="006A3A04" w:rsidP="00306D7A" w14:paraId="06EECE78" w14:textId="78BD719F">
                      <w:pPr>
                        <w:pStyle w:val="Default"/>
                        <w:rPr>
                          <w:sz w:val="20"/>
                          <w:szCs w:val="20"/>
                        </w:rPr>
                      </w:pPr>
                      <w:r w:rsidRPr="006A3A04">
                        <w:rPr>
                          <w:b/>
                          <w:bCs/>
                          <w:sz w:val="20"/>
                          <w:szCs w:val="20"/>
                        </w:rPr>
                        <w:t>Languages:</w:t>
                      </w:r>
                      <w:r w:rsidRPr="006A3A04">
                        <w:rPr>
                          <w:sz w:val="20"/>
                          <w:szCs w:val="20"/>
                        </w:rPr>
                        <w:t xml:space="preserve"> English, Tamil, Kannada, Hindi</w:t>
                      </w:r>
                    </w:p>
                    <w:p w:rsidR="00EA12B9" w:rsidRPr="00FE47C2" w:rsidP="00EA12B9" w14:paraId="0AD856C8" w14:textId="77777777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  <w10:anchorlock/>
              </v:shape>
            </w:pict>
          </mc:Fallback>
        </mc:AlternateContent>
      </w:r>
      <w:r w:rsidRPr="001E2BAB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682816" behindDoc="0" locked="1" layoutInCell="1" allowOverlap="1">
                <wp:simplePos x="0" y="0"/>
                <wp:positionH relativeFrom="page">
                  <wp:posOffset>175260</wp:posOffset>
                </wp:positionH>
                <wp:positionV relativeFrom="margin">
                  <wp:align>bottom</wp:align>
                </wp:positionV>
                <wp:extent cx="2012950" cy="1554480"/>
                <wp:effectExtent l="0" t="0" r="0" b="0"/>
                <wp:wrapSquare wrapText="bothSides"/>
                <wp:docPr id="338370178" name="Text Box 33837017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2950" cy="155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1642" w:rsidRPr="008A3488" w:rsidP="0081426C" w14:textId="53621DAE">
                            <w:pPr>
                              <w:pStyle w:val="Normalleftpanel"/>
                              <w:rPr>
                                <w:b/>
                                <w:caps/>
                                <w:color w:val="7F6146" w:themeColor="accent2"/>
                                <w:spacing w:val="20"/>
                                <w:kern w:val="48"/>
                                <w:sz w:val="24"/>
                                <w:szCs w:val="24"/>
                              </w:rPr>
                            </w:pPr>
                            <w:r w:rsidRPr="008A3488">
                              <w:rPr>
                                <w:b/>
                                <w:caps/>
                                <w:color w:val="7F6146" w:themeColor="accent2"/>
                                <w:spacing w:val="20"/>
                                <w:kern w:val="48"/>
                                <w:sz w:val="24"/>
                                <w:szCs w:val="24"/>
                              </w:rPr>
                              <w:t>DECLARATION</w:t>
                            </w:r>
                          </w:p>
                          <w:p w:rsidR="00882818" w:rsidRPr="006A3A04" w:rsidP="006A3A04" w14:textId="03C73469">
                            <w:pPr>
                              <w:jc w:val="left"/>
                              <w:rPr>
                                <w:rFonts w:ascii="Dreaming Outloud Script Pro" w:hAnsi="Dreaming Outloud Script Pro" w:cs="Dreaming Outloud Script Pr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  <w:t xml:space="preserve">  </w:t>
                            </w:r>
                            <w:r w:rsidRPr="0027667F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  <w:t>I hereby declared the above-given information is true to the best of my knowledge.</w:t>
                            </w:r>
                            <w:r w:rsidRPr="006A3A04">
                              <w:rPr>
                                <w:rFonts w:ascii="Dreaming Outloud Script Pro" w:hAnsi="Dreaming Outloud Script Pro" w:cs="Dreaming Outloud Script Pro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882818" w:rsidP="00882818" w14:textId="33220386">
                            <w:pPr>
                              <w:pStyle w:val="Default"/>
                              <w:jc w:val="both"/>
                            </w:pPr>
                            <w:r w:rsidRPr="006A3A04">
                              <w:rPr>
                                <w:rFonts w:ascii="Freestyle Script" w:hAnsi="Freestyle Script"/>
                              </w:rPr>
                              <w:t>Signature &amp; Date</w:t>
                            </w:r>
                            <w:r>
                              <w:t>:</w:t>
                            </w:r>
                          </w:p>
                          <w:p w:rsidR="00882818" w:rsidRPr="006A3A04" w:rsidP="00882818" w14:textId="0E0FCE97">
                            <w:pPr>
                              <w:pStyle w:val="Default"/>
                              <w:jc w:val="both"/>
                              <w:rPr>
                                <w:rFonts w:ascii="Edwardian Script ITC" w:hAnsi="Edwardian Script ITC"/>
                                <w:sz w:val="32"/>
                                <w:szCs w:val="32"/>
                              </w:rPr>
                            </w:pPr>
                            <w:r w:rsidRPr="006A3A04">
                              <w:rPr>
                                <w:rFonts w:ascii="Edwardian Script ITC" w:hAnsi="Edwardian Script ITC"/>
                                <w:sz w:val="32"/>
                                <w:szCs w:val="32"/>
                              </w:rPr>
                              <w:t>Boopathi. R</w:t>
                            </w:r>
                          </w:p>
                          <w:p w:rsidR="00882818" w:rsidRPr="00882818" w:rsidP="00882818" w14:textId="5014AEF0">
                            <w:pPr>
                              <w:pStyle w:val="Default"/>
                              <w:jc w:val="both"/>
                              <w:rPr>
                                <w:rFonts w:ascii="Freestyle Script" w:hAnsi="Freestyle Script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reestyle Script" w:hAnsi="Freestyle Script"/>
                                <w:sz w:val="32"/>
                                <w:szCs w:val="32"/>
                              </w:rPr>
                              <w:t>1</w:t>
                            </w:r>
                            <w:r w:rsidR="00050209">
                              <w:rPr>
                                <w:rFonts w:ascii="Freestyle Script" w:hAnsi="Freestyle Script"/>
                                <w:sz w:val="32"/>
                                <w:szCs w:val="32"/>
                              </w:rPr>
                              <w:t>1</w:t>
                            </w:r>
                            <w:r w:rsidRPr="00882818">
                              <w:rPr>
                                <w:rFonts w:ascii="Freestyle Script" w:hAnsi="Freestyle Script"/>
                                <w:sz w:val="32"/>
                                <w:szCs w:val="32"/>
                              </w:rPr>
                              <w:t>-</w:t>
                            </w:r>
                            <w:r w:rsidR="00050209">
                              <w:rPr>
                                <w:rFonts w:ascii="Freestyle Script" w:hAnsi="Freestyle Script"/>
                                <w:sz w:val="32"/>
                                <w:szCs w:val="32"/>
                              </w:rPr>
                              <w:t>10</w:t>
                            </w:r>
                            <w:r w:rsidRPr="00882818">
                              <w:rPr>
                                <w:rFonts w:ascii="Freestyle Script" w:hAnsi="Freestyle Script"/>
                                <w:sz w:val="32"/>
                                <w:szCs w:val="32"/>
                              </w:rPr>
                              <w:t>-2025</w:t>
                            </w:r>
                          </w:p>
                          <w:p w:rsidR="00882818" w:rsidP="00882818" w14:textId="5DEA7B01">
                            <w:pPr>
                              <w:pStyle w:val="Default"/>
                              <w:jc w:val="both"/>
                              <w:rPr>
                                <w:color w:val="622222"/>
                                <w:sz w:val="23"/>
                                <w:szCs w:val="23"/>
                              </w:rPr>
                            </w:pPr>
                          </w:p>
                          <w:p w:rsidR="00306D7A" w:rsidRPr="00306D7A" w:rsidP="00306D7A" w14:textId="7B400D35">
                            <w:pPr>
                              <w:spacing w:before="120" w:after="120" w:line="336" w:lineRule="auto"/>
                              <w:rPr>
                                <w:b/>
                                <w:caps/>
                                <w:color w:val="7F6146" w:themeColor="accent2"/>
                                <w:spacing w:val="20"/>
                                <w:kern w:val="48"/>
                                <w:position w:val="0"/>
                                <w:sz w:val="26"/>
                                <w:szCs w:val="26"/>
                              </w:rPr>
                            </w:pPr>
                          </w:p>
                          <w:p w:rsidR="00EA12B9" w:rsidRPr="001E2BAB" w:rsidP="00EA12B9" w14:textId="77777777">
                            <w:pPr>
                              <w:pStyle w:val="Normalleftpanel"/>
                            </w:pPr>
                          </w:p>
                          <w:p w:rsidR="00EA12B9" w:rsidRPr="001C2C91" w:rsidP="00EA12B9" w14:textId="77777777">
                            <w:pPr>
                              <w:pStyle w:val="Normalleftpanel"/>
                              <w:ind w:left="720"/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:rsidR="00EA12B9" w:rsidRPr="001E2BAB" w:rsidP="00EA12B9" w14:textId="77777777">
                            <w:pPr>
                              <w:pStyle w:val="Normalleftpanel"/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8370178" o:spid="_x0000_s1037" type="#_x0000_t202" style="width:158.5pt;height:122.4pt;margin-top:0;margin-left:13.8pt;mso-height-percent:0;mso-height-relative:margin;mso-position-horizontal-relative:page;mso-position-vertical:bottom;mso-position-vertical-relative:margin;mso-width-percent:0;mso-width-relative:margin;mso-wrap-distance-bottom:3.6pt;mso-wrap-distance-left:9pt;mso-wrap-distance-right:9pt;mso-wrap-distance-top:3.6pt;mso-wrap-style:square;position:absolute;visibility:visible;v-text-anchor:top;z-index:251683840" filled="f" stroked="f">
                <v:textbox>
                  <w:txbxContent>
                    <w:p w:rsidR="00E71642" w:rsidRPr="008A3488" w:rsidP="0081426C" w14:paraId="2415D934" w14:textId="53621DAE">
                      <w:pPr>
                        <w:pStyle w:val="Normalleftpanel"/>
                        <w:rPr>
                          <w:b/>
                          <w:caps/>
                          <w:color w:val="7F6146" w:themeColor="accent2"/>
                          <w:spacing w:val="20"/>
                          <w:kern w:val="48"/>
                          <w:sz w:val="24"/>
                          <w:szCs w:val="24"/>
                        </w:rPr>
                      </w:pPr>
                      <w:r w:rsidRPr="008A3488">
                        <w:rPr>
                          <w:b/>
                          <w:caps/>
                          <w:color w:val="7F6146" w:themeColor="accent2"/>
                          <w:spacing w:val="20"/>
                          <w:kern w:val="48"/>
                          <w:sz w:val="24"/>
                          <w:szCs w:val="24"/>
                        </w:rPr>
                        <w:t>DECLARATION</w:t>
                      </w:r>
                    </w:p>
                    <w:p w:rsidR="00882818" w:rsidRPr="006A3A04" w:rsidP="006A3A04" w14:paraId="073984E4" w14:textId="03C73469">
                      <w:pPr>
                        <w:jc w:val="left"/>
                        <w:rPr>
                          <w:rFonts w:ascii="Dreaming Outloud Script Pro" w:hAnsi="Dreaming Outloud Script Pro" w:cs="Dreaming Outloud Script Pro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  <w:t xml:space="preserve">  </w:t>
                      </w:r>
                      <w:r w:rsidRPr="0027667F">
                        <w:rPr>
                          <w:rFonts w:ascii="Times New Roman" w:eastAsia="Times New Roman" w:hAnsi="Times New Roman" w:cs="Times New Roman"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  <w:t>I hereby declared the above-given information is true to the best of my knowledge.</w:t>
                      </w:r>
                      <w:r w:rsidRPr="006A3A04">
                        <w:rPr>
                          <w:rFonts w:ascii="Dreaming Outloud Script Pro" w:hAnsi="Dreaming Outloud Script Pro" w:cs="Dreaming Outloud Script Pro"/>
                          <w:sz w:val="20"/>
                          <w:szCs w:val="20"/>
                        </w:rPr>
                        <w:t xml:space="preserve"> </w:t>
                      </w:r>
                    </w:p>
                    <w:p w:rsidR="00882818" w:rsidP="00882818" w14:paraId="7165B097" w14:textId="33220386">
                      <w:pPr>
                        <w:pStyle w:val="Default"/>
                        <w:jc w:val="both"/>
                      </w:pPr>
                      <w:r w:rsidRPr="006A3A04">
                        <w:rPr>
                          <w:rFonts w:ascii="Freestyle Script" w:hAnsi="Freestyle Script"/>
                        </w:rPr>
                        <w:t>Signature &amp; Date</w:t>
                      </w:r>
                      <w:r>
                        <w:t>:</w:t>
                      </w:r>
                    </w:p>
                    <w:p w:rsidR="00882818" w:rsidRPr="006A3A04" w:rsidP="00882818" w14:paraId="2901C86A" w14:textId="0E0FCE97">
                      <w:pPr>
                        <w:pStyle w:val="Default"/>
                        <w:jc w:val="both"/>
                        <w:rPr>
                          <w:rFonts w:ascii="Edwardian Script ITC" w:hAnsi="Edwardian Script ITC"/>
                          <w:sz w:val="32"/>
                          <w:szCs w:val="32"/>
                        </w:rPr>
                      </w:pPr>
                      <w:r w:rsidRPr="006A3A04">
                        <w:rPr>
                          <w:rFonts w:ascii="Edwardian Script ITC" w:hAnsi="Edwardian Script ITC"/>
                          <w:sz w:val="32"/>
                          <w:szCs w:val="32"/>
                        </w:rPr>
                        <w:t>Boopathi. R</w:t>
                      </w:r>
                    </w:p>
                    <w:p w:rsidR="00882818" w:rsidRPr="00882818" w:rsidP="00882818" w14:paraId="20791C0F" w14:textId="5014AEF0">
                      <w:pPr>
                        <w:pStyle w:val="Default"/>
                        <w:jc w:val="both"/>
                        <w:rPr>
                          <w:rFonts w:ascii="Freestyle Script" w:hAnsi="Freestyle Script"/>
                          <w:sz w:val="32"/>
                          <w:szCs w:val="32"/>
                        </w:rPr>
                      </w:pPr>
                      <w:r>
                        <w:rPr>
                          <w:rFonts w:ascii="Freestyle Script" w:hAnsi="Freestyle Script"/>
                          <w:sz w:val="32"/>
                          <w:szCs w:val="32"/>
                        </w:rPr>
                        <w:t>1</w:t>
                      </w:r>
                      <w:r w:rsidR="00050209">
                        <w:rPr>
                          <w:rFonts w:ascii="Freestyle Script" w:hAnsi="Freestyle Script"/>
                          <w:sz w:val="32"/>
                          <w:szCs w:val="32"/>
                        </w:rPr>
                        <w:t>1</w:t>
                      </w:r>
                      <w:r w:rsidRPr="00882818">
                        <w:rPr>
                          <w:rFonts w:ascii="Freestyle Script" w:hAnsi="Freestyle Script"/>
                          <w:sz w:val="32"/>
                          <w:szCs w:val="32"/>
                        </w:rPr>
                        <w:t>-</w:t>
                      </w:r>
                      <w:r w:rsidR="00050209">
                        <w:rPr>
                          <w:rFonts w:ascii="Freestyle Script" w:hAnsi="Freestyle Script"/>
                          <w:sz w:val="32"/>
                          <w:szCs w:val="32"/>
                        </w:rPr>
                        <w:t>10</w:t>
                      </w:r>
                      <w:r w:rsidRPr="00882818">
                        <w:rPr>
                          <w:rFonts w:ascii="Freestyle Script" w:hAnsi="Freestyle Script"/>
                          <w:sz w:val="32"/>
                          <w:szCs w:val="32"/>
                        </w:rPr>
                        <w:t>-2025</w:t>
                      </w:r>
                    </w:p>
                    <w:p w:rsidR="00882818" w:rsidP="00882818" w14:paraId="32A10CDA" w14:textId="5DEA7B01">
                      <w:pPr>
                        <w:pStyle w:val="Default"/>
                        <w:jc w:val="both"/>
                        <w:rPr>
                          <w:color w:val="622222"/>
                          <w:sz w:val="23"/>
                          <w:szCs w:val="23"/>
                        </w:rPr>
                      </w:pPr>
                    </w:p>
                    <w:p w:rsidR="00306D7A" w:rsidRPr="00306D7A" w:rsidP="00306D7A" w14:paraId="6C0339BB" w14:textId="7B400D35">
                      <w:pPr>
                        <w:spacing w:before="120" w:after="120" w:line="336" w:lineRule="auto"/>
                        <w:rPr>
                          <w:b/>
                          <w:caps/>
                          <w:color w:val="7F6146" w:themeColor="accent2"/>
                          <w:spacing w:val="20"/>
                          <w:kern w:val="48"/>
                          <w:position w:val="0"/>
                          <w:sz w:val="26"/>
                          <w:szCs w:val="26"/>
                        </w:rPr>
                      </w:pPr>
                    </w:p>
                    <w:p w:rsidR="00EA12B9" w:rsidRPr="001E2BAB" w:rsidP="00EA12B9" w14:paraId="3437D511" w14:textId="77777777">
                      <w:pPr>
                        <w:pStyle w:val="Normalleftpanel"/>
                      </w:pPr>
                    </w:p>
                    <w:p w:rsidR="00EA12B9" w:rsidRPr="001C2C91" w:rsidP="00EA12B9" w14:paraId="5DF9688D" w14:textId="77777777">
                      <w:pPr>
                        <w:pStyle w:val="Normalleftpanel"/>
                        <w:ind w:left="720"/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IN"/>
                        </w:rPr>
                      </w:pPr>
                    </w:p>
                    <w:p w:rsidR="00EA12B9" w:rsidRPr="001E2BAB" w:rsidP="00EA12B9" w14:paraId="442CCE00" w14:textId="77777777">
                      <w:pPr>
                        <w:pStyle w:val="Normalleftpanel"/>
                      </w:pPr>
                    </w:p>
                  </w:txbxContent>
                </v:textbox>
                <w10:wrap type="square"/>
                <w10:anchorlock/>
              </v:shape>
            </w:pict>
          </mc:Fallback>
        </mc:AlternateContent>
      </w:r>
      <w:r w:rsidRPr="001E2BAB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684864" behindDoc="0" locked="1" layoutInCell="1" allowOverlap="1">
                <wp:simplePos x="0" y="0"/>
                <wp:positionH relativeFrom="page">
                  <wp:posOffset>2444115</wp:posOffset>
                </wp:positionH>
                <wp:positionV relativeFrom="page">
                  <wp:posOffset>2017395</wp:posOffset>
                </wp:positionV>
                <wp:extent cx="5259705" cy="1137920"/>
                <wp:effectExtent l="0" t="0" r="0" b="5080"/>
                <wp:wrapSquare wrapText="bothSides"/>
                <wp:docPr id="1874709866" name="Text Box 187470986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705" cy="1137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12B9" w:rsidRPr="001C2C91" w:rsidP="00EA12B9" w14:textId="30166467">
                            <w:pPr>
                              <w:pStyle w:val="Default"/>
                              <w:rPr>
                                <w:rFonts w:asciiTheme="minorHAnsi" w:hAnsiTheme="minorHAnsi" w:cs="Arial"/>
                                <w:color w:val="747474" w:themeColor="background2" w:themeShade="80"/>
                                <w:position w:val="9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74709866" o:spid="_x0000_s1038" type="#_x0000_t202" style="width:414.15pt;height:89.6pt;margin-top:158.85pt;margin-left:192.45pt;mso-height-percent:0;mso-height-relative:margin;mso-position-horizontal-relative:page;mso-position-vertical-relative:page;mso-width-percent:0;mso-width-relative:margin;mso-wrap-distance-bottom:3.6pt;mso-wrap-distance-left:9pt;mso-wrap-distance-right:9pt;mso-wrap-distance-top:3.6pt;mso-wrap-style:square;position:absolute;visibility:visible;v-text-anchor:top;z-index:251685888" filled="f" stroked="f">
                <v:textbox>
                  <w:txbxContent>
                    <w:p w:rsidR="00EA12B9" w:rsidRPr="001C2C91" w:rsidP="00EA12B9" w14:paraId="0B274885" w14:textId="30166467">
                      <w:pPr>
                        <w:pStyle w:val="Default"/>
                        <w:rPr>
                          <w:rFonts w:asciiTheme="minorHAnsi" w:hAnsiTheme="minorHAnsi" w:cs="Arial"/>
                          <w:color w:val="747474" w:themeColor="background2" w:themeShade="80"/>
                          <w:position w:val="9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type="square"/>
                <w10:anchorlock/>
              </v:shape>
            </w:pict>
          </mc:Fallback>
        </mc:AlternateContent>
      </w:r>
      <w:r w:rsidRPr="001E2BAB"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86912" behindDoc="0" locked="1" layoutInCell="1" allowOverlap="1">
                <wp:simplePos x="0" y="0"/>
                <wp:positionH relativeFrom="page">
                  <wp:align>right</wp:align>
                </wp:positionH>
                <wp:positionV relativeFrom="page">
                  <wp:posOffset>-126365</wp:posOffset>
                </wp:positionV>
                <wp:extent cx="5444490" cy="10681335"/>
                <wp:effectExtent l="0" t="0" r="0" b="5715"/>
                <wp:wrapSquare wrapText="bothSides"/>
                <wp:docPr id="442814702" name="Text Box 44281470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4490" cy="10681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3CDE" w:rsidP="00281384" w14:textId="77777777">
                            <w:pPr>
                              <w:tabs>
                                <w:tab w:val="num" w:pos="720"/>
                              </w:tabs>
                              <w:ind w:left="720" w:hanging="360"/>
                            </w:pPr>
                          </w:p>
                          <w:p w:rsidR="001C12C3" w:rsidRPr="00CD5CEF" w:rsidP="001C12C3" w14:textId="77777777">
                            <w:pPr>
                              <w:pStyle w:val="Default"/>
                              <w:rPr>
                                <w:rFonts w:asciiTheme="minorHAnsi" w:hAnsiTheme="minorHAnsi" w:cs="Arial"/>
                                <w:b/>
                                <w:bCs/>
                                <w:color w:val="747474" w:themeColor="background2" w:themeShade="80"/>
                                <w:position w:val="9"/>
                                <w:sz w:val="22"/>
                                <w:szCs w:val="23"/>
                                <w:lang w:val="en-US"/>
                              </w:rPr>
                            </w:pPr>
                            <w:r w:rsidRPr="00CD5CEF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747474" w:themeColor="background2" w:themeShade="80"/>
                                <w:position w:val="9"/>
                                <w:sz w:val="22"/>
                                <w:szCs w:val="23"/>
                                <w:lang w:val="en-US"/>
                              </w:rPr>
                              <w:t>🔐</w:t>
                            </w:r>
                            <w:r w:rsidRPr="00CD5CEF">
                              <w:rPr>
                                <w:rFonts w:asciiTheme="minorHAnsi" w:hAnsiTheme="minorHAnsi" w:cs="Arial"/>
                                <w:b/>
                                <w:bCs/>
                                <w:color w:val="747474" w:themeColor="background2" w:themeShade="80"/>
                                <w:position w:val="9"/>
                                <w:sz w:val="22"/>
                                <w:szCs w:val="23"/>
                                <w:lang w:val="en-US"/>
                              </w:rPr>
                              <w:t xml:space="preserve"> </w:t>
                            </w:r>
                            <w:r w:rsidRPr="006A4786">
                              <w:rPr>
                                <w:rFonts w:asciiTheme="minorHAnsi" w:hAnsiTheme="minorHAnsi" w:cs="Arial"/>
                                <w:b/>
                                <w:bCs/>
                                <w:color w:val="747474" w:themeColor="background2" w:themeShade="80"/>
                                <w:position w:val="9"/>
                                <w:sz w:val="22"/>
                                <w:szCs w:val="23"/>
                                <w:lang w:val="en-US"/>
                              </w:rPr>
                              <w:t>Security &amp; Compliance</w:t>
                            </w:r>
                          </w:p>
                          <w:p w:rsidR="003271C0" w:rsidP="00C81118" w14:textId="77777777">
                            <w:pPr>
                              <w:pStyle w:val="Default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FF6FC1">
                              <w:rPr>
                                <w:sz w:val="18"/>
                                <w:szCs w:val="18"/>
                              </w:rPr>
                              <w:t xml:space="preserve">Utilized </w:t>
                            </w:r>
                            <w:r w:rsidRPr="00FF6FC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Microsoft Purview</w:t>
                            </w:r>
                            <w:r w:rsidRPr="00FF6FC1">
                              <w:rPr>
                                <w:sz w:val="18"/>
                                <w:szCs w:val="18"/>
                              </w:rPr>
                              <w:t xml:space="preserve"> for </w:t>
                            </w:r>
                            <w:r w:rsidRPr="00FF6FC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eDiscovery</w:t>
                            </w:r>
                            <w:r w:rsidRPr="00FF6FC1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FF6FC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DLP</w:t>
                            </w:r>
                            <w:r w:rsidRPr="00FF6FC1">
                              <w:rPr>
                                <w:sz w:val="18"/>
                                <w:szCs w:val="18"/>
                              </w:rPr>
                              <w:t xml:space="preserve">, audit logs, sensitivity labels, and alert monitoring; created and managed </w:t>
                            </w:r>
                            <w:r w:rsidRPr="00FF6FC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data lifecycle and retention tags/policies</w:t>
                            </w:r>
                            <w:r w:rsidRPr="00FF6FC1">
                              <w:rPr>
                                <w:sz w:val="18"/>
                                <w:szCs w:val="18"/>
                              </w:rPr>
                              <w:t xml:space="preserve"> to ensure regulatory compliance.</w:t>
                            </w:r>
                          </w:p>
                          <w:p w:rsidR="003271C0" w:rsidP="00C81118" w14:textId="77777777">
                            <w:pPr>
                              <w:pStyle w:val="Default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FF6FC1">
                              <w:rPr>
                                <w:sz w:val="18"/>
                                <w:szCs w:val="18"/>
                              </w:rPr>
                              <w:t xml:space="preserve">Implemented and maintained security policies and rules including </w:t>
                            </w:r>
                            <w:r w:rsidRPr="00FF6FC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Anti-Phishing, Anti-Spam, Anti-Malware, Safe Attachments, and Safe Links</w:t>
                            </w:r>
                            <w:r w:rsidRPr="00FF6FC1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3271C0" w:rsidRPr="003271C0" w:rsidP="00C81118" w14:textId="369A8628">
                            <w:pPr>
                              <w:pStyle w:val="Default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FF6FC1">
                              <w:rPr>
                                <w:sz w:val="18"/>
                                <w:szCs w:val="18"/>
                              </w:rPr>
                              <w:t xml:space="preserve">Administered </w:t>
                            </w:r>
                            <w:r w:rsidRPr="00FF6FC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Microsoft Defender</w:t>
                            </w:r>
                            <w:r w:rsidRPr="00FF6FC1">
                              <w:rPr>
                                <w:sz w:val="18"/>
                                <w:szCs w:val="18"/>
                              </w:rPr>
                              <w:t xml:space="preserve"> for device protection, </w:t>
                            </w:r>
                            <w:r w:rsidRPr="00FF6FC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incident response</w:t>
                            </w:r>
                            <w:r w:rsidRPr="00FF6FC1">
                              <w:rPr>
                                <w:sz w:val="18"/>
                                <w:szCs w:val="18"/>
                              </w:rPr>
                              <w:t xml:space="preserve">, and </w:t>
                            </w:r>
                            <w:r w:rsidRPr="00FF6FC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threat detection</w:t>
                            </w:r>
                            <w:r w:rsidRPr="00FF6FC1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C12C3" w:rsidRPr="00CD5CEF" w:rsidP="00735D45" w14:textId="35300751">
                            <w:pPr>
                              <w:pStyle w:val="Default"/>
                              <w:rPr>
                                <w:rFonts w:asciiTheme="minorHAnsi" w:hAnsiTheme="minorHAnsi" w:cs="Arial"/>
                                <w:b/>
                                <w:bCs/>
                                <w:color w:val="747474" w:themeColor="background2" w:themeShade="80"/>
                                <w:position w:val="9"/>
                                <w:sz w:val="22"/>
                                <w:szCs w:val="23"/>
                                <w:lang w:val="en-US"/>
                              </w:rPr>
                            </w:pPr>
                            <w:r w:rsidRPr="00CD5CEF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747474" w:themeColor="background2" w:themeShade="80"/>
                                <w:position w:val="9"/>
                                <w:sz w:val="22"/>
                                <w:szCs w:val="23"/>
                                <w:lang w:val="en-US"/>
                              </w:rPr>
                              <w:t>🔄</w:t>
                            </w:r>
                            <w:r w:rsidRPr="00CD5CEF">
                              <w:rPr>
                                <w:rFonts w:asciiTheme="minorHAnsi" w:hAnsiTheme="minorHAnsi" w:cs="Arial"/>
                                <w:b/>
                                <w:bCs/>
                                <w:color w:val="747474" w:themeColor="background2" w:themeShade="80"/>
                                <w:position w:val="9"/>
                                <w:sz w:val="22"/>
                                <w:szCs w:val="23"/>
                                <w:lang w:val="en-US"/>
                              </w:rPr>
                              <w:t xml:space="preserve"> Migration Projects</w:t>
                            </w:r>
                          </w:p>
                          <w:p w:rsidR="00A92927" w:rsidP="00C81118" w14:textId="77777777">
                            <w:pPr>
                              <w:pStyle w:val="Default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FF6FC1">
                              <w:rPr>
                                <w:sz w:val="18"/>
                                <w:szCs w:val="18"/>
                              </w:rPr>
                              <w:t xml:space="preserve">Migrated </w:t>
                            </w:r>
                            <w:r w:rsidRPr="00FF6FC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850 users from G-Suite to Microsoft 365</w:t>
                            </w:r>
                            <w:r w:rsidRPr="00FF6FC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A92927" w:rsidP="00C81118" w14:textId="77777777">
                            <w:pPr>
                              <w:pStyle w:val="Default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FF6FC1">
                              <w:rPr>
                                <w:sz w:val="18"/>
                                <w:szCs w:val="18"/>
                              </w:rPr>
                              <w:t xml:space="preserve">Migrated </w:t>
                            </w:r>
                            <w:r w:rsidRPr="00FF6FC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200 users from IMAP (Yahoo) to Microsoft 365</w:t>
                            </w:r>
                            <w:r w:rsidRPr="00FF6FC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5E0D34" w:rsidP="00C81118" w14:textId="4D673CC2">
                            <w:pPr>
                              <w:pStyle w:val="Default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FF6FC1">
                              <w:rPr>
                                <w:sz w:val="18"/>
                                <w:szCs w:val="18"/>
                              </w:rPr>
                              <w:t xml:space="preserve">Integrated </w:t>
                            </w:r>
                            <w:r w:rsidRPr="00FF6FC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600 Zoho Mail users with Microsoft 365 SSO</w:t>
                            </w:r>
                          </w:p>
                          <w:p w:rsidR="00D2712E" w:rsidP="00C81118" w14:textId="0FDDFB80">
                            <w:pPr>
                              <w:pStyle w:val="Default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FF6FC1">
                              <w:rPr>
                                <w:sz w:val="18"/>
                                <w:szCs w:val="18"/>
                              </w:rPr>
                              <w:t>provisioning accounts and ensuring</w:t>
                            </w:r>
                            <w:r w:rsidR="00F66E98">
                              <w:rPr>
                                <w:sz w:val="18"/>
                                <w:szCs w:val="18"/>
                              </w:rPr>
                              <w:t xml:space="preserve"> user </w:t>
                            </w:r>
                            <w:r w:rsidR="001C79F0">
                              <w:rPr>
                                <w:sz w:val="18"/>
                                <w:szCs w:val="18"/>
                              </w:rPr>
                              <w:t xml:space="preserve">profile </w:t>
                            </w:r>
                            <w:r w:rsidR="005E0D34">
                              <w:rPr>
                                <w:sz w:val="18"/>
                                <w:szCs w:val="18"/>
                              </w:rPr>
                              <w:t xml:space="preserve">sign in, Data, </w:t>
                            </w:r>
                            <w:r w:rsidR="00097414">
                              <w:rPr>
                                <w:sz w:val="18"/>
                                <w:szCs w:val="18"/>
                              </w:rPr>
                              <w:t>application setup</w:t>
                            </w:r>
                            <w:r w:rsidR="001C79F0">
                              <w:rPr>
                                <w:sz w:val="18"/>
                                <w:szCs w:val="18"/>
                              </w:rPr>
                              <w:t xml:space="preserve"> also devices</w:t>
                            </w:r>
                            <w:r w:rsidRPr="00064EE9" w:rsidR="00064EE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64EE9">
                              <w:rPr>
                                <w:sz w:val="18"/>
                                <w:szCs w:val="18"/>
                              </w:rPr>
                              <w:t>migrated</w:t>
                            </w:r>
                            <w:r w:rsidR="001C79F0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A42A52" w:rsidP="00A42A52" w14:textId="0BBEAA95">
                            <w:pPr>
                              <w:pStyle w:val="Default"/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53D63" w:themeColor="text2" w:themeTint="E6"/>
                              </w:rPr>
                            </w:pPr>
                            <w:r w:rsidRPr="00185D71"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53D63" w:themeColor="text2" w:themeTint="E6"/>
                              </w:rPr>
                              <w:t xml:space="preserve">OCS Group India Pvt Ltd </w:t>
                            </w:r>
                            <w:r w:rsidR="00205A6B">
                              <w:rPr>
                                <w:rFonts w:eastAsiaTheme="majorEastAsia"/>
                                <w:b/>
                                <w:noProof/>
                                <w:color w:val="000000" w:themeColor="text1"/>
                                <w:szCs w:val="26"/>
                              </w:rPr>
                              <w:t xml:space="preserve">                                                                       </w:t>
                            </w:r>
                            <w:r w:rsidRPr="00772F99" w:rsidR="00205A6B">
                              <w:rPr>
                                <w:rFonts w:eastAsiaTheme="majorEastAsia"/>
                                <w:b/>
                                <w:noProof/>
                                <w:color w:val="000000" w:themeColor="text1"/>
                                <w:szCs w:val="26"/>
                              </w:rPr>
                              <w:drawing>
                                <wp:inline distT="0" distB="0" distL="0" distR="0">
                                  <wp:extent cx="611993" cy="288102"/>
                                  <wp:effectExtent l="0" t="0" r="0" b="0"/>
                                  <wp:docPr id="1836795387" name="Picture 9" descr="OCS Service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7391696" name="Picture 97" descr="OCS Service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xmlns:r="http://schemas.openxmlformats.org/officeDocument/2006/relationships" r:embed="rId12" cstate="print">
                                            <a:extLst>
                                              <a:ext xmlns:a="http://schemas.openxmlformats.org/drawingml/2006/main"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0842" cy="4099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42A52" w:rsidRPr="00185D71" w:rsidP="00A42A52" w14:textId="77777777">
                            <w:pPr>
                              <w:pStyle w:val="Default"/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53D63" w:themeColor="text2" w:themeTint="E6"/>
                              </w:rPr>
                            </w:pPr>
                            <w:r w:rsidRPr="00CB1289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Senior Executive – 365 admin Support</w:t>
                            </w:r>
                          </w:p>
                          <w:p w:rsidR="00A42A52" w:rsidP="00A42A52" w14:textId="77777777">
                            <w:pPr>
                              <w:pStyle w:val="Default"/>
                              <w:rPr>
                                <w:sz w:val="18"/>
                                <w:szCs w:val="18"/>
                              </w:rPr>
                            </w:pPr>
                            <w:r w:rsidRPr="00185D71">
                              <w:rPr>
                                <w:rFonts w:ascii="Segoe UI Emoji" w:hAnsi="Segoe UI Emoji" w:cs="Segoe UI Emoji"/>
                                <w:sz w:val="18"/>
                                <w:szCs w:val="18"/>
                              </w:rPr>
                              <w:t>📍</w:t>
                            </w:r>
                            <w:r w:rsidRPr="00185D71">
                              <w:rPr>
                                <w:sz w:val="18"/>
                                <w:szCs w:val="18"/>
                              </w:rPr>
                              <w:t xml:space="preserve"> Bengaluru, India (On-site) | </w:t>
                            </w:r>
                            <w:r w:rsidRPr="00185D71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>🗓</w:t>
                            </w:r>
                            <w:r w:rsidRPr="00185D71">
                              <w:rPr>
                                <w:sz w:val="18"/>
                                <w:szCs w:val="18"/>
                              </w:rPr>
                              <w:t xml:space="preserve"> Dec 2021 – Oct 2022</w:t>
                            </w:r>
                            <w:r w:rsidRPr="00185D71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185D7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Industry: </w:t>
                            </w:r>
                            <w:r w:rsidRPr="00185D71">
                              <w:rPr>
                                <w:sz w:val="18"/>
                                <w:szCs w:val="18"/>
                              </w:rPr>
                              <w:t>UK-based facility management services provider</w:t>
                            </w:r>
                          </w:p>
                          <w:p w:rsidR="00A42A52" w:rsidP="00A42A52" w14:textId="5FD94446">
                            <w:pPr>
                              <w:pStyle w:val="Defaul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Support: Pan India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365 admin </w:t>
                            </w:r>
                            <w:r w:rsidRPr="00FC1F52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Support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&amp; IT operations</w:t>
                            </w:r>
                            <w:r w:rsidRPr="003F2E70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Collaborated </w:t>
                            </w:r>
                            <w:r w:rsidR="001C12C3">
                              <w:rPr>
                                <w:sz w:val="18"/>
                                <w:szCs w:val="18"/>
                              </w:rPr>
                              <w:t>UK &amp; INDIA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Helpdesk engineers</w:t>
                            </w:r>
                          </w:p>
                          <w:p w:rsidR="00A42A52" w:rsidP="00A42A52" w14:textId="77777777">
                            <w:pPr>
                              <w:pStyle w:val="Default"/>
                              <w:rPr>
                                <w:rStyle w:val="Strong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Ticketing tool:</w:t>
                            </w:r>
                            <w:r w:rsidRPr="00BB2D04">
                              <w:rPr>
                                <w:rStyle w:val="Strong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7000D">
                              <w:rPr>
                                <w:rStyle w:val="Strong"/>
                                <w:sz w:val="18"/>
                                <w:szCs w:val="18"/>
                              </w:rPr>
                              <w:t>ServiceNow</w:t>
                            </w:r>
                          </w:p>
                          <w:p w:rsidR="001C12C3" w:rsidRPr="00021323" w:rsidP="001C12C3" w14:textId="77777777">
                            <w:pPr>
                              <w:pStyle w:val="Default"/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</w:pPr>
                            <w:r w:rsidRPr="00021323"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  <w:t xml:space="preserve">Key operations  </w:t>
                            </w:r>
                          </w:p>
                          <w:p w:rsidR="007D1008" w:rsidRPr="007D1008" w:rsidP="00C81118" w14:textId="77777777">
                            <w:pPr>
                              <w:pStyle w:val="Default"/>
                              <w:numPr>
                                <w:ilvl w:val="0"/>
                                <w:numId w:val="8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Managed and supported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Entra ID (Azure AD)</w:t>
                            </w: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Exchange Online</w:t>
                            </w: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Intune</w:t>
                            </w: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Symantec Antivirus</w:t>
                            </w: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and the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Microsoft Security &amp; Compliance Center</w:t>
                            </w: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7D1008" w:rsidRPr="007D1008" w:rsidP="00C81118" w14:textId="77777777">
                            <w:pPr>
                              <w:pStyle w:val="Default"/>
                              <w:numPr>
                                <w:ilvl w:val="0"/>
                                <w:numId w:val="8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Created and managed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Microsoft Teams meeting policies</w:t>
                            </w: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tailored for specific events and organizational requirements.</w:t>
                            </w:r>
                          </w:p>
                          <w:p w:rsidR="007D1008" w:rsidRPr="007D1008" w:rsidP="00C81118" w14:textId="77777777">
                            <w:pPr>
                              <w:pStyle w:val="Default"/>
                              <w:numPr>
                                <w:ilvl w:val="0"/>
                                <w:numId w:val="8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Prepared and maintained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IT incident and service reports</w:t>
                            </w: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across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16 branch offices</w:t>
                            </w: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collaborating with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three engineers</w:t>
                            </w: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to ensure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SLA compliance</w:t>
                            </w: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and accurate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call reports</w:t>
                            </w: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through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ServiceNow</w:t>
                            </w: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7D1008" w:rsidRPr="007D1008" w:rsidP="00C81118" w14:textId="77777777">
                            <w:pPr>
                              <w:pStyle w:val="Default"/>
                              <w:numPr>
                                <w:ilvl w:val="0"/>
                                <w:numId w:val="8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Supported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Hybrid AD–Azure environments</w:t>
                            </w: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using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PowerShell scripting</w:t>
                            </w: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for synchronization and automation processes.</w:t>
                            </w:r>
                          </w:p>
                          <w:p w:rsidR="007D1008" w:rsidRPr="007D1008" w:rsidP="00C81118" w14:textId="77777777">
                            <w:pPr>
                              <w:pStyle w:val="Default"/>
                              <w:numPr>
                                <w:ilvl w:val="0"/>
                                <w:numId w:val="8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Resolved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device compliance issues</w:t>
                            </w: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in Intune and managed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endpoint protection</w:t>
                            </w: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incidents.</w:t>
                            </w:r>
                          </w:p>
                          <w:p w:rsidR="007D1008" w:rsidRPr="007D1008" w:rsidP="00C81118" w14:textId="77777777">
                            <w:pPr>
                              <w:pStyle w:val="Default"/>
                              <w:numPr>
                                <w:ilvl w:val="0"/>
                                <w:numId w:val="8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Oversaw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vendor coordination</w:t>
                            </w: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IT asset tracking</w:t>
                            </w: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and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billing operations</w:t>
                            </w: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across multiple locations in India.</w:t>
                            </w:r>
                          </w:p>
                          <w:p w:rsidR="007D1008" w:rsidRPr="007D1008" w:rsidP="00C81118" w14:textId="77777777">
                            <w:pPr>
                              <w:pStyle w:val="Default"/>
                              <w:numPr>
                                <w:ilvl w:val="0"/>
                                <w:numId w:val="8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Managed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Windows/macOS provisioning</w:t>
                            </w: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and collaborated with the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UK application team</w:t>
                            </w: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for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ERP (Oracle)</w:t>
                            </w: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upgrades and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Power BI dashboard</w:t>
                            </w: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improvements.</w:t>
                            </w:r>
                          </w:p>
                          <w:p w:rsidR="00A42A52" w:rsidRPr="00205A6B" w:rsidP="00C81118" w14:textId="04C653BE">
                            <w:pPr>
                              <w:pStyle w:val="Default"/>
                              <w:numPr>
                                <w:ilvl w:val="0"/>
                                <w:numId w:val="8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Coordinated with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hardware and software vendors</w:t>
                            </w: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for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procurement activities</w:t>
                            </w: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ensuring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timely support</w:t>
                            </w:r>
                            <w:r w:rsidRPr="007D10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and </w:t>
                            </w:r>
                            <w:r w:rsidRPr="007D1008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uninterrupted service delivery</w:t>
                            </w:r>
                            <w:r w:rsidRPr="00B619B2" w:rsidR="00B619B2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205A6B" w:rsidP="00A42A52" w14:textId="6B1D4C90">
                            <w:pPr>
                              <w:pStyle w:val="Default"/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53D63" w:themeColor="text2" w:themeTint="E6"/>
                              </w:rPr>
                            </w:pPr>
                            <w:r w:rsidRPr="0064430F"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53D63" w:themeColor="text2" w:themeTint="E6"/>
                              </w:rPr>
                              <w:t>VSERV Infosystems Pvt Ltd</w:t>
                            </w:r>
                            <w:r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53D63" w:themeColor="text2" w:themeTint="E6"/>
                              </w:rPr>
                              <w:t xml:space="preserve">                                                          </w:t>
                            </w:r>
                            <w:r w:rsidRPr="0064430F"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53D63" w:themeColor="text2" w:themeTint="E6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633223" cy="298518"/>
                                  <wp:effectExtent l="0" t="0" r="0" b="6350"/>
                                  <wp:docPr id="603334584" name="Picture 16" descr="vservinfosystem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9010395" name="Picture 5" descr="vservinfosystem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xmlns:r="http://schemas.openxmlformats.org/officeDocument/2006/relationships" r:embed="rId13">
                                            <a:extLst>
                                              <a:ext xmlns:a="http://schemas.openxmlformats.org/drawingml/2006/main"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1654" cy="3072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42A52" w:rsidRPr="0064430F" w:rsidP="00A42A52" w14:textId="19EE3BC5">
                            <w:pPr>
                              <w:pStyle w:val="Default"/>
                              <w:rPr>
                                <w:b/>
                                <w:bCs/>
                              </w:rPr>
                            </w:pPr>
                            <w:r w:rsidRPr="00601121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Senior Desktop Support Engineer (L2)</w:t>
                            </w:r>
                          </w:p>
                          <w:p w:rsidR="00A42A52" w:rsidP="00A42A52" w14:textId="77777777">
                            <w:pPr>
                              <w:pStyle w:val="Default"/>
                              <w:rPr>
                                <w:sz w:val="18"/>
                                <w:szCs w:val="18"/>
                              </w:rPr>
                            </w:pPr>
                            <w:r w:rsidRPr="0064430F">
                              <w:rPr>
                                <w:rFonts w:ascii="Segoe UI Emoji" w:hAnsi="Segoe UI Emoji" w:cs="Segoe UI Emoji"/>
                                <w:sz w:val="18"/>
                                <w:szCs w:val="18"/>
                              </w:rPr>
                              <w:t>📍</w:t>
                            </w:r>
                            <w:r w:rsidRPr="0064430F">
                              <w:rPr>
                                <w:sz w:val="18"/>
                                <w:szCs w:val="18"/>
                              </w:rPr>
                              <w:t xml:space="preserve"> Bengaluru, India (On-site) | </w:t>
                            </w:r>
                            <w:r w:rsidRPr="0064430F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>🗓</w:t>
                            </w:r>
                            <w:r w:rsidRPr="0064430F">
                              <w:rPr>
                                <w:sz w:val="18"/>
                                <w:szCs w:val="18"/>
                              </w:rPr>
                              <w:t xml:space="preserve"> Feb 2021 – Dec 2021</w:t>
                            </w:r>
                            <w:r w:rsidRPr="0064430F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64430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Industry:</w:t>
                            </w:r>
                            <w:r w:rsidRPr="0064430F">
                              <w:rPr>
                                <w:sz w:val="18"/>
                                <w:szCs w:val="18"/>
                              </w:rPr>
                              <w:t xml:space="preserve"> IT Infrastructure Management Services</w:t>
                            </w:r>
                          </w:p>
                          <w:p w:rsidR="00A42A52" w:rsidP="00A42A52" w14:textId="77777777">
                            <w:pPr>
                              <w:pStyle w:val="Defaul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Support: </w:t>
                            </w:r>
                            <w:r w:rsidRPr="00A3575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Honda Motorcycle and Scooter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Karnataka plant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on site client IT operations</w:t>
                            </w:r>
                          </w:p>
                          <w:p w:rsidR="00A42A52" w:rsidP="00A42A52" w14:textId="77777777">
                            <w:pPr>
                              <w:pStyle w:val="Defaul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Ticketing tool:</w:t>
                            </w:r>
                            <w:r w:rsidRPr="0064430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4430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IT </w:t>
                            </w:r>
                            <w:r w:rsidRPr="0064430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Sahayak</w:t>
                            </w:r>
                            <w:r w:rsidRPr="0064430F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A42A52" w:rsidRPr="00021323" w:rsidP="00A42A52" w14:textId="033A9D11">
                            <w:pPr>
                              <w:pStyle w:val="Default"/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</w:pPr>
                            <w:r w:rsidRPr="00021323"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  <w:t xml:space="preserve">Key operations  </w:t>
                            </w:r>
                          </w:p>
                          <w:p w:rsidR="004912C5" w:rsidRPr="004912C5" w:rsidP="00C81118" w14:textId="77777777">
                            <w:pPr>
                              <w:pStyle w:val="Default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A3F57">
                              <w:rPr>
                                <w:sz w:val="18"/>
                                <w:szCs w:val="18"/>
                              </w:rPr>
                              <w:t xml:space="preserve">Provided </w:t>
                            </w:r>
                            <w:r w:rsidRPr="00BA3F5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hardware, networking, and application setup</w:t>
                            </w:r>
                            <w:r w:rsidRPr="00BA3F57">
                              <w:rPr>
                                <w:sz w:val="18"/>
                                <w:szCs w:val="18"/>
                              </w:rPr>
                              <w:t xml:space="preserve"> support for on-site users.</w:t>
                            </w:r>
                          </w:p>
                          <w:p w:rsidR="00D66C5A" w:rsidRPr="00D66C5A" w:rsidP="00C81118" w14:textId="512D8A52">
                            <w:pPr>
                              <w:pStyle w:val="Default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A3F57">
                              <w:rPr>
                                <w:sz w:val="18"/>
                                <w:szCs w:val="18"/>
                              </w:rPr>
                              <w:t xml:space="preserve">Handled </w:t>
                            </w:r>
                            <w:r w:rsidRPr="00BA3F5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Azure AD operations</w:t>
                            </w:r>
                            <w:r w:rsidRPr="00BA3F57">
                              <w:rPr>
                                <w:sz w:val="18"/>
                                <w:szCs w:val="18"/>
                              </w:rPr>
                              <w:t xml:space="preserve"> including password resets and </w:t>
                            </w:r>
                            <w:r w:rsidRPr="00BA3F5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security group management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66C5A" w:rsidRPr="00D66C5A" w:rsidP="00C81118" w14:textId="60A9123D">
                            <w:pPr>
                              <w:pStyle w:val="Default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A3F57">
                              <w:rPr>
                                <w:sz w:val="18"/>
                                <w:szCs w:val="18"/>
                              </w:rPr>
                              <w:t xml:space="preserve">Administered </w:t>
                            </w:r>
                            <w:r w:rsidRPr="00BA3F5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Windows Server 2012</w:t>
                            </w:r>
                            <w:r w:rsidRPr="00BA3F57">
                              <w:rPr>
                                <w:sz w:val="18"/>
                                <w:szCs w:val="18"/>
                              </w:rPr>
                              <w:t xml:space="preserve">, managed </w:t>
                            </w:r>
                            <w:r w:rsidRPr="00BA3F5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Hybrid AD profiles</w:t>
                            </w:r>
                            <w:r w:rsidRPr="00BA3F57">
                              <w:rPr>
                                <w:sz w:val="18"/>
                                <w:szCs w:val="18"/>
                              </w:rPr>
                              <w:t xml:space="preserve">, and maintained </w:t>
                            </w:r>
                            <w:r w:rsidRPr="00BA3F5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group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66C5A" w:rsidRPr="00D66C5A" w:rsidP="00C81118" w14:textId="77777777">
                            <w:pPr>
                              <w:pStyle w:val="Default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A3F57">
                              <w:rPr>
                                <w:sz w:val="18"/>
                                <w:szCs w:val="18"/>
                              </w:rPr>
                              <w:t xml:space="preserve">Configured </w:t>
                            </w:r>
                            <w:r w:rsidRPr="00BA3F5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network switches</w:t>
                            </w:r>
                            <w:r w:rsidRPr="00BA3F57">
                              <w:rPr>
                                <w:sz w:val="18"/>
                                <w:szCs w:val="18"/>
                              </w:rPr>
                              <w:t xml:space="preserve"> (VLAN setup, MAC binding) and resolved end-user network connectivity issues.</w:t>
                            </w:r>
                          </w:p>
                          <w:p w:rsidR="00D66C5A" w:rsidRPr="00D66C5A" w:rsidP="00C81118" w14:textId="77777777">
                            <w:pPr>
                              <w:pStyle w:val="Default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A3F57">
                              <w:rPr>
                                <w:sz w:val="18"/>
                                <w:szCs w:val="18"/>
                              </w:rPr>
                              <w:t xml:space="preserve">Troubleshot </w:t>
                            </w:r>
                            <w:r w:rsidRPr="00BA3F5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client applications</w:t>
                            </w:r>
                            <w:r w:rsidRPr="00BA3F57">
                              <w:rPr>
                                <w:sz w:val="18"/>
                                <w:szCs w:val="18"/>
                              </w:rPr>
                              <w:t xml:space="preserve"> such as </w:t>
                            </w:r>
                            <w:r w:rsidRPr="00BA3F5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Outlook, Teams, OneDrive, SharePoint</w:t>
                            </w:r>
                            <w:r w:rsidRPr="00BA3F57">
                              <w:rPr>
                                <w:sz w:val="18"/>
                                <w:szCs w:val="18"/>
                              </w:rPr>
                              <w:t xml:space="preserve">, and </w:t>
                            </w:r>
                            <w:r w:rsidRPr="00BA3F5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Excel</w:t>
                            </w:r>
                            <w:r w:rsidRPr="00BA3F57">
                              <w:rPr>
                                <w:sz w:val="18"/>
                                <w:szCs w:val="18"/>
                              </w:rPr>
                              <w:t>, ensuring smooth user operations.</w:t>
                            </w:r>
                          </w:p>
                          <w:p w:rsidR="004912C5" w:rsidP="00C81118" w14:textId="28C50E2F">
                            <w:pPr>
                              <w:pStyle w:val="Default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A3F57">
                              <w:rPr>
                                <w:sz w:val="18"/>
                                <w:szCs w:val="18"/>
                              </w:rPr>
                              <w:t xml:space="preserve">Provided support for </w:t>
                            </w:r>
                            <w:r w:rsidRPr="00BA3F5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MS Office</w:t>
                            </w:r>
                            <w:r w:rsidRPr="00BA3F57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BA3F5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Symantec Endpoint Protection</w:t>
                            </w:r>
                            <w:r w:rsidRPr="00BA3F57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BA3F5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CrowdStrike</w:t>
                            </w:r>
                            <w:r w:rsidRPr="00BA3F57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BA3F5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Digital Guardian</w:t>
                            </w:r>
                            <w:r w:rsidRPr="00BA3F57">
                              <w:rPr>
                                <w:sz w:val="18"/>
                                <w:szCs w:val="18"/>
                              </w:rPr>
                              <w:t xml:space="preserve">, and </w:t>
                            </w:r>
                            <w:r w:rsidRPr="00BA3F5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Oracle applications</w:t>
                            </w:r>
                          </w:p>
                          <w:p w:rsidR="006E2C5E" w:rsidP="00A42A52" w14:textId="75EAE7B3">
                            <w:pPr>
                              <w:pStyle w:val="Default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D2057C"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53D63" w:themeColor="text2" w:themeTint="E6"/>
                              </w:rPr>
                              <w:t>Fourth Dimension Technologies Pvt Ltd</w:t>
                            </w:r>
                            <w:r w:rsidRPr="00DA4BE5"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53D63" w:themeColor="text2" w:themeTint="E6"/>
                              </w:rPr>
                              <w:t xml:space="preserve"> </w:t>
                            </w:r>
                            <w:r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53D63" w:themeColor="text2" w:themeTint="E6"/>
                              </w:rPr>
                              <w:t xml:space="preserve">                                    </w:t>
                            </w:r>
                            <w:r w:rsidRPr="00DA4BE5">
                              <w:rPr>
                                <w:rFonts w:ascii="ADLaM Display" w:hAnsi="ADLaM Display" w:cs="ADLaM Display"/>
                                <w:b/>
                                <w:bCs/>
                                <w:noProof/>
                                <w:color w:val="153D63" w:themeColor="text2" w:themeTint="E6"/>
                              </w:rPr>
                              <w:drawing>
                                <wp:inline distT="0" distB="0" distL="0" distR="0">
                                  <wp:extent cx="624971" cy="203005"/>
                                  <wp:effectExtent l="0" t="0" r="3810" b="6985"/>
                                  <wp:docPr id="255649914" name="Picture 3" descr="Fourth Dimension Technologie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3915125" name="Picture 73" descr="Fourth Dimension Technologie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xmlns:r="http://schemas.openxmlformats.org/officeDocument/2006/relationships" r:embed="rId14" cstate="print">
                                            <a:extLst>
                                              <a:ext xmlns:a="http://schemas.openxmlformats.org/drawingml/2006/main"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4564" cy="2191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42A52" w:rsidRPr="00DA4BE5" w:rsidP="00A42A52" w14:textId="4D7270E8">
                            <w:pPr>
                              <w:pStyle w:val="Default"/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53D63" w:themeColor="text2" w:themeTint="E6"/>
                              </w:rPr>
                            </w:pPr>
                            <w:r w:rsidRPr="00601121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Senior Desktop Support Engineer</w:t>
                            </w:r>
                          </w:p>
                          <w:p w:rsidR="00A42A52" w:rsidP="00A42A52" w14:textId="77777777">
                            <w:pPr>
                              <w:pStyle w:val="Default"/>
                              <w:rPr>
                                <w:sz w:val="18"/>
                                <w:szCs w:val="18"/>
                              </w:rPr>
                            </w:pPr>
                            <w:r w:rsidRPr="006B6105">
                              <w:rPr>
                                <w:rFonts w:ascii="Segoe UI Emoji" w:hAnsi="Segoe UI Emoji" w:cs="Segoe UI Emoji"/>
                                <w:sz w:val="18"/>
                                <w:szCs w:val="18"/>
                              </w:rPr>
                              <w:t>📍</w:t>
                            </w:r>
                            <w:r w:rsidRPr="006B6105">
                              <w:rPr>
                                <w:sz w:val="18"/>
                                <w:szCs w:val="18"/>
                              </w:rPr>
                              <w:t xml:space="preserve"> Chennai, India (On-site) | </w:t>
                            </w:r>
                            <w:r w:rsidRPr="006B6105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>🗓</w:t>
                            </w:r>
                            <w:r w:rsidRPr="006B6105">
                              <w:rPr>
                                <w:sz w:val="18"/>
                                <w:szCs w:val="18"/>
                              </w:rPr>
                              <w:t xml:space="preserve"> May 2018 – Feb 2021</w:t>
                            </w:r>
                          </w:p>
                          <w:p w:rsidR="00A42A52" w:rsidP="00A42A52" w14:textId="6F8A844D">
                            <w:pPr>
                              <w:pStyle w:val="Default"/>
                              <w:rPr>
                                <w:sz w:val="18"/>
                                <w:szCs w:val="18"/>
                              </w:rPr>
                            </w:pPr>
                            <w:r w:rsidRPr="0064430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Industry:</w:t>
                            </w:r>
                            <w:r w:rsidRPr="0064430F">
                              <w:rPr>
                                <w:sz w:val="18"/>
                                <w:szCs w:val="18"/>
                              </w:rPr>
                              <w:t xml:space="preserve"> IT Infrastructure Management Services</w:t>
                            </w:r>
                            <w:r w:rsidRPr="00D2057C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Style w:val="Strong"/>
                                <w:sz w:val="18"/>
                                <w:szCs w:val="18"/>
                              </w:rPr>
                              <w:t>Support</w:t>
                            </w:r>
                            <w:r w:rsidRPr="00D2057C">
                              <w:rPr>
                                <w:rStyle w:val="Strong"/>
                                <w:sz w:val="18"/>
                                <w:szCs w:val="18"/>
                              </w:rPr>
                              <w:t>:</w:t>
                            </w:r>
                            <w:r w:rsidRPr="00D2057C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B6105">
                              <w:rPr>
                                <w:sz w:val="18"/>
                                <w:szCs w:val="18"/>
                              </w:rPr>
                              <w:t>CAMS – Mutual fund transfer agency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on site client IT operations.</w:t>
                            </w:r>
                          </w:p>
                          <w:p w:rsidR="00A25472" w:rsidP="00A25472" w14:textId="77777777">
                            <w:pPr>
                              <w:pStyle w:val="Defaul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Ticketing tool: ManageEngine</w:t>
                            </w:r>
                            <w:r w:rsidRPr="00A2547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:rsidR="00A25472" w:rsidRPr="00021323" w:rsidP="00A25472" w14:textId="52179EF0">
                            <w:pPr>
                              <w:pStyle w:val="Default"/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</w:pPr>
                            <w:r w:rsidRPr="00021323"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53D63" w:themeColor="text2" w:themeTint="E6"/>
                                <w:sz w:val="20"/>
                                <w:szCs w:val="20"/>
                              </w:rPr>
                              <w:t>Key Responsibilities:</w:t>
                            </w:r>
                          </w:p>
                          <w:p w:rsidR="003F4D0E" w:rsidP="00C81118" w14:textId="77777777">
                            <w:pPr>
                              <w:pStyle w:val="Default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4166E6">
                              <w:rPr>
                                <w:sz w:val="18"/>
                                <w:szCs w:val="18"/>
                              </w:rPr>
                              <w:t xml:space="preserve">Supported </w:t>
                            </w:r>
                            <w:r w:rsidRPr="004166E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over 4,500 end users</w:t>
                            </w:r>
                            <w:r w:rsidRPr="004166E6">
                              <w:rPr>
                                <w:sz w:val="18"/>
                                <w:szCs w:val="18"/>
                              </w:rPr>
                              <w:t xml:space="preserve"> across desktops and laptops, ensuring minimal downtime.</w:t>
                            </w:r>
                          </w:p>
                          <w:p w:rsidR="003F4D0E" w:rsidP="00C81118" w14:textId="77777777">
                            <w:pPr>
                              <w:pStyle w:val="Default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4166E6">
                              <w:rPr>
                                <w:sz w:val="18"/>
                                <w:szCs w:val="18"/>
                              </w:rPr>
                              <w:t xml:space="preserve">Performed </w:t>
                            </w:r>
                            <w:r w:rsidRPr="004166E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OS imaging</w:t>
                            </w:r>
                            <w:r w:rsidRPr="004166E6">
                              <w:rPr>
                                <w:sz w:val="18"/>
                                <w:szCs w:val="18"/>
                              </w:rPr>
                              <w:t xml:space="preserve"> (GHOST, Terabyte), system configuration, and software troubleshooting.</w:t>
                            </w:r>
                          </w:p>
                          <w:p w:rsidR="003F4D0E" w:rsidP="00C81118" w14:textId="77777777">
                            <w:pPr>
                              <w:pStyle w:val="Default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4166E6">
                              <w:rPr>
                                <w:sz w:val="18"/>
                                <w:szCs w:val="18"/>
                              </w:rPr>
                              <w:t xml:space="preserve">Resolved </w:t>
                            </w:r>
                            <w:r w:rsidRPr="004166E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Outlook PST/OST issues</w:t>
                            </w:r>
                            <w:r w:rsidRPr="004166E6">
                              <w:rPr>
                                <w:sz w:val="18"/>
                                <w:szCs w:val="18"/>
                              </w:rPr>
                              <w:t xml:space="preserve"> and managed </w:t>
                            </w:r>
                            <w:r w:rsidRPr="004166E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USB/network printers, scanners</w:t>
                            </w:r>
                            <w:r w:rsidRPr="004166E6">
                              <w:rPr>
                                <w:sz w:val="18"/>
                                <w:szCs w:val="18"/>
                              </w:rPr>
                              <w:t xml:space="preserve">, and </w:t>
                            </w:r>
                            <w:r w:rsidRPr="004166E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antivirus</w:t>
                            </w:r>
                            <w:r w:rsidRPr="004166E6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3F4D0E" w:rsidP="00C81118" w14:textId="77777777">
                            <w:pPr>
                              <w:pStyle w:val="Default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4166E6">
                              <w:rPr>
                                <w:sz w:val="18"/>
                                <w:szCs w:val="18"/>
                              </w:rPr>
                              <w:t xml:space="preserve">Implemented </w:t>
                            </w:r>
                            <w:r w:rsidRPr="004166E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BitLocker encryption</w:t>
                            </w:r>
                            <w:r w:rsidRPr="004166E6">
                              <w:rPr>
                                <w:sz w:val="18"/>
                                <w:szCs w:val="18"/>
                              </w:rPr>
                              <w:t xml:space="preserve"> and securely managed encryption keys.</w:t>
                            </w:r>
                          </w:p>
                          <w:p w:rsidR="003F4D0E" w:rsidP="00C81118" w14:textId="77777777">
                            <w:pPr>
                              <w:pStyle w:val="Default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4166E6">
                              <w:rPr>
                                <w:sz w:val="18"/>
                                <w:szCs w:val="18"/>
                              </w:rPr>
                              <w:t xml:space="preserve">Provided </w:t>
                            </w:r>
                            <w:r w:rsidRPr="004166E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remote IT support</w:t>
                            </w:r>
                            <w:r w:rsidRPr="004166E6">
                              <w:rPr>
                                <w:sz w:val="18"/>
                                <w:szCs w:val="18"/>
                              </w:rPr>
                              <w:t xml:space="preserve"> and assisted in migrating </w:t>
                            </w:r>
                            <w:r w:rsidRPr="004166E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350 laptops and desktops</w:t>
                            </w:r>
                            <w:r w:rsidRPr="004166E6">
                              <w:rPr>
                                <w:sz w:val="18"/>
                                <w:szCs w:val="18"/>
                              </w:rPr>
                              <w:t xml:space="preserve"> from on-premises domain to </w:t>
                            </w:r>
                            <w:r w:rsidRPr="004166E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CAMS domain</w:t>
                            </w:r>
                            <w:r w:rsidRPr="004166E6">
                              <w:rPr>
                                <w:sz w:val="18"/>
                                <w:szCs w:val="18"/>
                              </w:rPr>
                              <w:t>, resolving Finance application and digital signature issues.</w:t>
                            </w:r>
                          </w:p>
                          <w:p w:rsidR="003629DD" w:rsidRPr="00BA3F57" w:rsidP="00C81118" w14:textId="205FAA31">
                            <w:pPr>
                              <w:pStyle w:val="Default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4166E6">
                              <w:rPr>
                                <w:sz w:val="18"/>
                                <w:szCs w:val="18"/>
                              </w:rPr>
                              <w:t xml:space="preserve">Delivered support for </w:t>
                            </w:r>
                            <w:r w:rsidRPr="004166E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MS Outlook, Teams, Webex, Poly VC devices, Pulse Secure</w:t>
                            </w:r>
                            <w:r w:rsidRPr="004166E6">
                              <w:rPr>
                                <w:sz w:val="18"/>
                                <w:szCs w:val="18"/>
                              </w:rPr>
                              <w:t xml:space="preserve">, and </w:t>
                            </w:r>
                            <w:r w:rsidRPr="004166E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VPN connectivity</w:t>
                            </w:r>
                            <w:r w:rsidRPr="00BA3F57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A12B9" w:rsidRPr="00493A3C" w:rsidP="00A25472" w14:textId="09041D51">
                            <w:pPr>
                              <w:pStyle w:val="Defaul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42814702" o:spid="_x0000_s1039" type="#_x0000_t202" style="width:428.7pt;height:841.05pt;margin-top:-9.95pt;margin-left:377.5pt;mso-height-percent:0;mso-height-relative:margin;mso-position-horizontal:right;mso-position-horizontal-relative:page;mso-position-vertical-relative:page;mso-width-percent:0;mso-width-relative:margin;mso-wrap-distance-bottom:3.6pt;mso-wrap-distance-left:9pt;mso-wrap-distance-right:9pt;mso-wrap-distance-top:3.6pt;mso-wrap-style:square;position:absolute;visibility:visible;v-text-anchor:top;z-index:251687936" filled="f" stroked="f">
                <v:textbox>
                  <w:txbxContent>
                    <w:p w:rsidR="00D93CDE" w:rsidP="00281384" w14:paraId="6FE6DE79" w14:textId="77777777">
                      <w:pPr>
                        <w:tabs>
                          <w:tab w:val="num" w:pos="720"/>
                        </w:tabs>
                        <w:ind w:left="720" w:hanging="360"/>
                      </w:pPr>
                    </w:p>
                    <w:p w:rsidR="001C12C3" w:rsidRPr="00CD5CEF" w:rsidP="001C12C3" w14:paraId="316A154C" w14:textId="77777777">
                      <w:pPr>
                        <w:pStyle w:val="Default"/>
                        <w:rPr>
                          <w:rFonts w:asciiTheme="minorHAnsi" w:hAnsiTheme="minorHAnsi" w:cs="Arial"/>
                          <w:b/>
                          <w:bCs/>
                          <w:color w:val="747474" w:themeColor="background2" w:themeShade="80"/>
                          <w:position w:val="9"/>
                          <w:sz w:val="22"/>
                          <w:szCs w:val="23"/>
                          <w:lang w:val="en-US"/>
                        </w:rPr>
                      </w:pPr>
                      <w:r w:rsidRPr="00CD5CEF">
                        <w:rPr>
                          <w:rFonts w:ascii="Segoe UI Emoji" w:hAnsi="Segoe UI Emoji" w:cs="Segoe UI Emoji"/>
                          <w:b/>
                          <w:bCs/>
                          <w:color w:val="747474" w:themeColor="background2" w:themeShade="80"/>
                          <w:position w:val="9"/>
                          <w:sz w:val="22"/>
                          <w:szCs w:val="23"/>
                          <w:lang w:val="en-US"/>
                        </w:rPr>
                        <w:t>🔐</w:t>
                      </w:r>
                      <w:r w:rsidRPr="00CD5CEF">
                        <w:rPr>
                          <w:rFonts w:asciiTheme="minorHAnsi" w:hAnsiTheme="minorHAnsi" w:cs="Arial"/>
                          <w:b/>
                          <w:bCs/>
                          <w:color w:val="747474" w:themeColor="background2" w:themeShade="80"/>
                          <w:position w:val="9"/>
                          <w:sz w:val="22"/>
                          <w:szCs w:val="23"/>
                          <w:lang w:val="en-US"/>
                        </w:rPr>
                        <w:t xml:space="preserve"> </w:t>
                      </w:r>
                      <w:r w:rsidRPr="006A4786">
                        <w:rPr>
                          <w:rFonts w:asciiTheme="minorHAnsi" w:hAnsiTheme="minorHAnsi" w:cs="Arial"/>
                          <w:b/>
                          <w:bCs/>
                          <w:color w:val="747474" w:themeColor="background2" w:themeShade="80"/>
                          <w:position w:val="9"/>
                          <w:sz w:val="22"/>
                          <w:szCs w:val="23"/>
                          <w:lang w:val="en-US"/>
                        </w:rPr>
                        <w:t>Security &amp; Compliance</w:t>
                      </w:r>
                    </w:p>
                    <w:p w:rsidR="003271C0" w:rsidP="00C81118" w14:paraId="1A0F5C14" w14:textId="77777777">
                      <w:pPr>
                        <w:pStyle w:val="Default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FF6FC1">
                        <w:rPr>
                          <w:sz w:val="18"/>
                          <w:szCs w:val="18"/>
                        </w:rPr>
                        <w:t xml:space="preserve">Utilized </w:t>
                      </w:r>
                      <w:r w:rsidRPr="00FF6FC1">
                        <w:rPr>
                          <w:b/>
                          <w:bCs/>
                          <w:sz w:val="18"/>
                          <w:szCs w:val="18"/>
                        </w:rPr>
                        <w:t>Microsoft Purview</w:t>
                      </w:r>
                      <w:r w:rsidRPr="00FF6FC1">
                        <w:rPr>
                          <w:sz w:val="18"/>
                          <w:szCs w:val="18"/>
                        </w:rPr>
                        <w:t xml:space="preserve"> for </w:t>
                      </w:r>
                      <w:r w:rsidRPr="00FF6FC1">
                        <w:rPr>
                          <w:b/>
                          <w:bCs/>
                          <w:sz w:val="18"/>
                          <w:szCs w:val="18"/>
                        </w:rPr>
                        <w:t>eDiscovery</w:t>
                      </w:r>
                      <w:r w:rsidRPr="00FF6FC1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Pr="00FF6FC1">
                        <w:rPr>
                          <w:b/>
                          <w:bCs/>
                          <w:sz w:val="18"/>
                          <w:szCs w:val="18"/>
                        </w:rPr>
                        <w:t>DLP</w:t>
                      </w:r>
                      <w:r w:rsidRPr="00FF6FC1">
                        <w:rPr>
                          <w:sz w:val="18"/>
                          <w:szCs w:val="18"/>
                        </w:rPr>
                        <w:t xml:space="preserve">, audit logs, sensitivity labels, and alert monitoring; created and managed </w:t>
                      </w:r>
                      <w:r w:rsidRPr="00FF6FC1">
                        <w:rPr>
                          <w:b/>
                          <w:bCs/>
                          <w:sz w:val="18"/>
                          <w:szCs w:val="18"/>
                        </w:rPr>
                        <w:t>data lifecycle and retention tags/policies</w:t>
                      </w:r>
                      <w:r w:rsidRPr="00FF6FC1">
                        <w:rPr>
                          <w:sz w:val="18"/>
                          <w:szCs w:val="18"/>
                        </w:rPr>
                        <w:t xml:space="preserve"> to ensure regulatory compliance.</w:t>
                      </w:r>
                    </w:p>
                    <w:p w:rsidR="003271C0" w:rsidP="00C81118" w14:paraId="5A4C2C14" w14:textId="77777777">
                      <w:pPr>
                        <w:pStyle w:val="Default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FF6FC1">
                        <w:rPr>
                          <w:sz w:val="18"/>
                          <w:szCs w:val="18"/>
                        </w:rPr>
                        <w:t xml:space="preserve">Implemented and maintained security policies and rules including </w:t>
                      </w:r>
                      <w:r w:rsidRPr="00FF6FC1">
                        <w:rPr>
                          <w:b/>
                          <w:bCs/>
                          <w:sz w:val="18"/>
                          <w:szCs w:val="18"/>
                        </w:rPr>
                        <w:t>Anti-Phishing, Anti-Spam, Anti-Malware, Safe Attachments, and Safe Links</w:t>
                      </w:r>
                      <w:r w:rsidRPr="00FF6FC1">
                        <w:rPr>
                          <w:sz w:val="18"/>
                          <w:szCs w:val="18"/>
                        </w:rPr>
                        <w:t>.</w:t>
                      </w:r>
                    </w:p>
                    <w:p w:rsidR="003271C0" w:rsidRPr="003271C0" w:rsidP="00C81118" w14:paraId="0E958B58" w14:textId="369A8628">
                      <w:pPr>
                        <w:pStyle w:val="Default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FF6FC1">
                        <w:rPr>
                          <w:sz w:val="18"/>
                          <w:szCs w:val="18"/>
                        </w:rPr>
                        <w:t xml:space="preserve">Administered </w:t>
                      </w:r>
                      <w:r w:rsidRPr="00FF6FC1">
                        <w:rPr>
                          <w:b/>
                          <w:bCs/>
                          <w:sz w:val="18"/>
                          <w:szCs w:val="18"/>
                        </w:rPr>
                        <w:t>Microsoft Defender</w:t>
                      </w:r>
                      <w:r w:rsidRPr="00FF6FC1">
                        <w:rPr>
                          <w:sz w:val="18"/>
                          <w:szCs w:val="18"/>
                        </w:rPr>
                        <w:t xml:space="preserve"> for device protection, </w:t>
                      </w:r>
                      <w:r w:rsidRPr="00FF6FC1">
                        <w:rPr>
                          <w:b/>
                          <w:bCs/>
                          <w:sz w:val="18"/>
                          <w:szCs w:val="18"/>
                        </w:rPr>
                        <w:t>incident response</w:t>
                      </w:r>
                      <w:r w:rsidRPr="00FF6FC1">
                        <w:rPr>
                          <w:sz w:val="18"/>
                          <w:szCs w:val="18"/>
                        </w:rPr>
                        <w:t xml:space="preserve">, and </w:t>
                      </w:r>
                      <w:r w:rsidRPr="00FF6FC1">
                        <w:rPr>
                          <w:b/>
                          <w:bCs/>
                          <w:sz w:val="18"/>
                          <w:szCs w:val="18"/>
                        </w:rPr>
                        <w:t>threat detection</w:t>
                      </w:r>
                      <w:r w:rsidRPr="00FF6FC1">
                        <w:rPr>
                          <w:sz w:val="18"/>
                          <w:szCs w:val="18"/>
                        </w:rPr>
                        <w:t>.</w:t>
                      </w:r>
                    </w:p>
                    <w:p w:rsidR="001C12C3" w:rsidRPr="00CD5CEF" w:rsidP="00735D45" w14:paraId="6BBF52FE" w14:textId="35300751">
                      <w:pPr>
                        <w:pStyle w:val="Default"/>
                        <w:rPr>
                          <w:rFonts w:asciiTheme="minorHAnsi" w:hAnsiTheme="minorHAnsi" w:cs="Arial"/>
                          <w:b/>
                          <w:bCs/>
                          <w:color w:val="747474" w:themeColor="background2" w:themeShade="80"/>
                          <w:position w:val="9"/>
                          <w:sz w:val="22"/>
                          <w:szCs w:val="23"/>
                          <w:lang w:val="en-US"/>
                        </w:rPr>
                      </w:pPr>
                      <w:r w:rsidRPr="00CD5CEF">
                        <w:rPr>
                          <w:rFonts w:ascii="Segoe UI Emoji" w:hAnsi="Segoe UI Emoji" w:cs="Segoe UI Emoji"/>
                          <w:b/>
                          <w:bCs/>
                          <w:color w:val="747474" w:themeColor="background2" w:themeShade="80"/>
                          <w:position w:val="9"/>
                          <w:sz w:val="22"/>
                          <w:szCs w:val="23"/>
                          <w:lang w:val="en-US"/>
                        </w:rPr>
                        <w:t>🔄</w:t>
                      </w:r>
                      <w:r w:rsidRPr="00CD5CEF">
                        <w:rPr>
                          <w:rFonts w:asciiTheme="minorHAnsi" w:hAnsiTheme="minorHAnsi" w:cs="Arial"/>
                          <w:b/>
                          <w:bCs/>
                          <w:color w:val="747474" w:themeColor="background2" w:themeShade="80"/>
                          <w:position w:val="9"/>
                          <w:sz w:val="22"/>
                          <w:szCs w:val="23"/>
                          <w:lang w:val="en-US"/>
                        </w:rPr>
                        <w:t xml:space="preserve"> Migration Projects</w:t>
                      </w:r>
                    </w:p>
                    <w:p w:rsidR="00A92927" w:rsidP="00C81118" w14:paraId="50FDF243" w14:textId="77777777">
                      <w:pPr>
                        <w:pStyle w:val="Default"/>
                        <w:numPr>
                          <w:ilvl w:val="0"/>
                          <w:numId w:val="6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FF6FC1">
                        <w:rPr>
                          <w:sz w:val="18"/>
                          <w:szCs w:val="18"/>
                        </w:rPr>
                        <w:t xml:space="preserve">Migrated </w:t>
                      </w:r>
                      <w:r w:rsidRPr="00FF6FC1">
                        <w:rPr>
                          <w:b/>
                          <w:bCs/>
                          <w:sz w:val="18"/>
                          <w:szCs w:val="18"/>
                        </w:rPr>
                        <w:t>850 users from G-Suite to Microsoft 365</w:t>
                      </w:r>
                      <w:r w:rsidRPr="00FF6FC1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:rsidR="00A92927" w:rsidP="00C81118" w14:paraId="03847791" w14:textId="77777777">
                      <w:pPr>
                        <w:pStyle w:val="Default"/>
                        <w:numPr>
                          <w:ilvl w:val="0"/>
                          <w:numId w:val="6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FF6FC1">
                        <w:rPr>
                          <w:sz w:val="18"/>
                          <w:szCs w:val="18"/>
                        </w:rPr>
                        <w:t xml:space="preserve">Migrated </w:t>
                      </w:r>
                      <w:r w:rsidRPr="00FF6FC1">
                        <w:rPr>
                          <w:b/>
                          <w:bCs/>
                          <w:sz w:val="18"/>
                          <w:szCs w:val="18"/>
                        </w:rPr>
                        <w:t>200 users from IMAP (Yahoo) to Microsoft 365</w:t>
                      </w:r>
                      <w:r w:rsidRPr="00FF6FC1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:rsidR="005E0D34" w:rsidP="00C81118" w14:paraId="6470CE15" w14:textId="4D673CC2">
                      <w:pPr>
                        <w:pStyle w:val="Default"/>
                        <w:numPr>
                          <w:ilvl w:val="0"/>
                          <w:numId w:val="6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FF6FC1">
                        <w:rPr>
                          <w:sz w:val="18"/>
                          <w:szCs w:val="18"/>
                        </w:rPr>
                        <w:t xml:space="preserve">Integrated </w:t>
                      </w:r>
                      <w:r w:rsidRPr="00FF6FC1">
                        <w:rPr>
                          <w:b/>
                          <w:bCs/>
                          <w:sz w:val="18"/>
                          <w:szCs w:val="18"/>
                        </w:rPr>
                        <w:t>600 Zoho Mail users with Microsoft 365 SSO</w:t>
                      </w:r>
                    </w:p>
                    <w:p w:rsidR="00D2712E" w:rsidP="00C81118" w14:paraId="2BDD9E0A" w14:textId="0FDDFB80">
                      <w:pPr>
                        <w:pStyle w:val="Default"/>
                        <w:numPr>
                          <w:ilvl w:val="0"/>
                          <w:numId w:val="6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FF6FC1">
                        <w:rPr>
                          <w:sz w:val="18"/>
                          <w:szCs w:val="18"/>
                        </w:rPr>
                        <w:t>provisioning accounts and ensuring</w:t>
                      </w:r>
                      <w:r w:rsidR="00F66E98">
                        <w:rPr>
                          <w:sz w:val="18"/>
                          <w:szCs w:val="18"/>
                        </w:rPr>
                        <w:t xml:space="preserve"> user </w:t>
                      </w:r>
                      <w:r w:rsidR="001C79F0">
                        <w:rPr>
                          <w:sz w:val="18"/>
                          <w:szCs w:val="18"/>
                        </w:rPr>
                        <w:t xml:space="preserve">profile </w:t>
                      </w:r>
                      <w:r w:rsidR="005E0D34">
                        <w:rPr>
                          <w:sz w:val="18"/>
                          <w:szCs w:val="18"/>
                        </w:rPr>
                        <w:t xml:space="preserve">sign in, Data, </w:t>
                      </w:r>
                      <w:r w:rsidR="00097414">
                        <w:rPr>
                          <w:sz w:val="18"/>
                          <w:szCs w:val="18"/>
                        </w:rPr>
                        <w:t>application setup</w:t>
                      </w:r>
                      <w:r w:rsidR="001C79F0">
                        <w:rPr>
                          <w:sz w:val="18"/>
                          <w:szCs w:val="18"/>
                        </w:rPr>
                        <w:t xml:space="preserve"> also devices</w:t>
                      </w:r>
                      <w:r w:rsidRPr="00064EE9" w:rsidR="00064EE9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064EE9">
                        <w:rPr>
                          <w:sz w:val="18"/>
                          <w:szCs w:val="18"/>
                        </w:rPr>
                        <w:t>migrated</w:t>
                      </w:r>
                      <w:r w:rsidR="001C79F0">
                        <w:rPr>
                          <w:sz w:val="18"/>
                          <w:szCs w:val="18"/>
                        </w:rPr>
                        <w:t>.</w:t>
                      </w:r>
                    </w:p>
                    <w:p w:rsidR="00A42A52" w:rsidP="00A42A52" w14:paraId="6C33B11B" w14:textId="0BBEAA95">
                      <w:pPr>
                        <w:pStyle w:val="Default"/>
                        <w:rPr>
                          <w:rFonts w:ascii="ADLaM Display" w:hAnsi="ADLaM Display" w:cs="ADLaM Display"/>
                          <w:b/>
                          <w:bCs/>
                          <w:color w:val="153D63" w:themeColor="text2" w:themeTint="E6"/>
                        </w:rPr>
                      </w:pPr>
                      <w:r w:rsidRPr="00185D71">
                        <w:rPr>
                          <w:rFonts w:ascii="ADLaM Display" w:hAnsi="ADLaM Display" w:cs="ADLaM Display"/>
                          <w:b/>
                          <w:bCs/>
                          <w:color w:val="153D63" w:themeColor="text2" w:themeTint="E6"/>
                        </w:rPr>
                        <w:t xml:space="preserve">OCS Group India Pvt Ltd </w:t>
                      </w:r>
                      <w:r w:rsidR="00205A6B">
                        <w:rPr>
                          <w:rFonts w:eastAsiaTheme="majorEastAsia"/>
                          <w:b/>
                          <w:noProof/>
                          <w:color w:val="000000" w:themeColor="text1"/>
                          <w:szCs w:val="26"/>
                        </w:rPr>
                        <w:t xml:space="preserve">                                                                       </w:t>
                      </w:r>
                      <w:drawing>
                        <wp:inline distT="0" distB="0" distL="0" distR="0">
                          <wp:extent cx="611993" cy="288102"/>
                          <wp:effectExtent l="0" t="0" r="0" b="0"/>
                          <wp:docPr id="1712919957" name="Picture 9" descr="OCS Services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29662478" name="Picture 97" descr="OCS Services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2" cstate="print">
                                    <a:extLst>
                                      <a:ext xmlns:a="http://schemas.openxmlformats.org/drawingml/2006/main"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70842" cy="40995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p>
                    <w:p w:rsidR="00A42A52" w:rsidRPr="00185D71" w:rsidP="00A42A52" w14:paraId="161E599D" w14:textId="77777777">
                      <w:pPr>
                        <w:pStyle w:val="Default"/>
                        <w:rPr>
                          <w:rFonts w:ascii="ADLaM Display" w:hAnsi="ADLaM Display" w:cs="ADLaM Display"/>
                          <w:b/>
                          <w:bCs/>
                          <w:color w:val="153D63" w:themeColor="text2" w:themeTint="E6"/>
                        </w:rPr>
                      </w:pPr>
                      <w:r w:rsidRPr="00CB1289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Senior Executive – 365 admin Support</w:t>
                      </w:r>
                    </w:p>
                    <w:p w:rsidR="00A42A52" w:rsidP="00A42A52" w14:paraId="256098CE" w14:textId="77777777">
                      <w:pPr>
                        <w:pStyle w:val="Default"/>
                        <w:rPr>
                          <w:sz w:val="18"/>
                          <w:szCs w:val="18"/>
                        </w:rPr>
                      </w:pPr>
                      <w:r w:rsidRPr="00185D71">
                        <w:rPr>
                          <w:rFonts w:ascii="Segoe UI Emoji" w:hAnsi="Segoe UI Emoji" w:cs="Segoe UI Emoji"/>
                          <w:sz w:val="18"/>
                          <w:szCs w:val="18"/>
                        </w:rPr>
                        <w:t>📍</w:t>
                      </w:r>
                      <w:r w:rsidRPr="00185D71">
                        <w:rPr>
                          <w:sz w:val="18"/>
                          <w:szCs w:val="18"/>
                        </w:rPr>
                        <w:t xml:space="preserve"> Bengaluru, India (On-site) | </w:t>
                      </w:r>
                      <w:r w:rsidRPr="00185D71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🗓</w:t>
                      </w:r>
                      <w:r w:rsidRPr="00185D71">
                        <w:rPr>
                          <w:sz w:val="18"/>
                          <w:szCs w:val="18"/>
                        </w:rPr>
                        <w:t xml:space="preserve"> Dec 2021 – Oct 2022</w:t>
                      </w:r>
                      <w:r w:rsidRPr="00185D71">
                        <w:rPr>
                          <w:sz w:val="18"/>
                          <w:szCs w:val="18"/>
                        </w:rPr>
                        <w:br/>
                      </w:r>
                      <w:r w:rsidRPr="00185D71">
                        <w:rPr>
                          <w:b/>
                          <w:bCs/>
                          <w:sz w:val="18"/>
                          <w:szCs w:val="18"/>
                        </w:rPr>
                        <w:t xml:space="preserve">Industry: </w:t>
                      </w:r>
                      <w:r w:rsidRPr="00185D71">
                        <w:rPr>
                          <w:sz w:val="18"/>
                          <w:szCs w:val="18"/>
                        </w:rPr>
                        <w:t>UK-based facility management services provider</w:t>
                      </w:r>
                    </w:p>
                    <w:p w:rsidR="00A42A52" w:rsidP="00A42A52" w14:paraId="05D2D63B" w14:textId="5FD94446">
                      <w:pPr>
                        <w:pStyle w:val="Defaul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Support: Pan India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365 admin </w:t>
                      </w:r>
                      <w:r w:rsidRPr="00FC1F52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Support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&amp; IT operations</w:t>
                      </w:r>
                      <w:r w:rsidRPr="003F2E70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 xml:space="preserve">Collaborated </w:t>
                      </w:r>
                      <w:r w:rsidR="001C12C3">
                        <w:rPr>
                          <w:sz w:val="18"/>
                          <w:szCs w:val="18"/>
                        </w:rPr>
                        <w:t>UK &amp; INDIA</w:t>
                      </w:r>
                      <w:r>
                        <w:rPr>
                          <w:sz w:val="18"/>
                          <w:szCs w:val="18"/>
                        </w:rPr>
                        <w:t xml:space="preserve"> Helpdesk engineers</w:t>
                      </w:r>
                    </w:p>
                    <w:p w:rsidR="00A42A52" w:rsidP="00A42A52" w14:paraId="04713C2D" w14:textId="77777777">
                      <w:pPr>
                        <w:pStyle w:val="Default"/>
                        <w:rPr>
                          <w:rStyle w:val="Strong"/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Ticketing tool:</w:t>
                      </w:r>
                      <w:r w:rsidRPr="00BB2D04">
                        <w:rPr>
                          <w:rStyle w:val="Strong"/>
                          <w:sz w:val="18"/>
                          <w:szCs w:val="18"/>
                        </w:rPr>
                        <w:t xml:space="preserve"> </w:t>
                      </w:r>
                      <w:r w:rsidRPr="0077000D">
                        <w:rPr>
                          <w:rStyle w:val="Strong"/>
                          <w:sz w:val="18"/>
                          <w:szCs w:val="18"/>
                        </w:rPr>
                        <w:t>ServiceNow</w:t>
                      </w:r>
                    </w:p>
                    <w:p w:rsidR="001C12C3" w:rsidRPr="00021323" w:rsidP="001C12C3" w14:paraId="17DFC61C" w14:textId="77777777">
                      <w:pPr>
                        <w:pStyle w:val="Default"/>
                        <w:rPr>
                          <w:rFonts w:ascii="ADLaM Display" w:hAnsi="ADLaM Display" w:cs="ADLaM Display"/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</w:pPr>
                      <w:r w:rsidRPr="00021323">
                        <w:rPr>
                          <w:rFonts w:ascii="ADLaM Display" w:hAnsi="ADLaM Display" w:cs="ADLaM Display"/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  <w:t xml:space="preserve">Key operations  </w:t>
                      </w:r>
                    </w:p>
                    <w:p w:rsidR="007D1008" w:rsidRPr="007D1008" w:rsidP="00C81118" w14:paraId="533BC18D" w14:textId="77777777">
                      <w:pPr>
                        <w:pStyle w:val="Default"/>
                        <w:numPr>
                          <w:ilvl w:val="0"/>
                          <w:numId w:val="8"/>
                        </w:numPr>
                        <w:rPr>
                          <w:sz w:val="18"/>
                          <w:szCs w:val="18"/>
                        </w:rPr>
                      </w:pP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Managed and supported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Entra ID (Azure AD)</w:t>
                      </w: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Exchange Online</w:t>
                      </w: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Intune</w:t>
                      </w: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Symantec Antivirus</w:t>
                      </w: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, and the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Microsoft Security &amp; Compliance Center</w:t>
                      </w: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7D1008" w:rsidRPr="007D1008" w:rsidP="00C81118" w14:paraId="00E86412" w14:textId="77777777">
                      <w:pPr>
                        <w:pStyle w:val="Default"/>
                        <w:numPr>
                          <w:ilvl w:val="0"/>
                          <w:numId w:val="8"/>
                        </w:numPr>
                        <w:rPr>
                          <w:sz w:val="18"/>
                          <w:szCs w:val="18"/>
                        </w:rPr>
                      </w:pP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Created and managed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Microsoft Teams meeting policies</w:t>
                      </w: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 tailored for specific events and organizational requirements.</w:t>
                      </w:r>
                    </w:p>
                    <w:p w:rsidR="007D1008" w:rsidRPr="007D1008" w:rsidP="00C81118" w14:paraId="64F4ED49" w14:textId="77777777">
                      <w:pPr>
                        <w:pStyle w:val="Default"/>
                        <w:numPr>
                          <w:ilvl w:val="0"/>
                          <w:numId w:val="8"/>
                        </w:numPr>
                        <w:rPr>
                          <w:sz w:val="18"/>
                          <w:szCs w:val="18"/>
                        </w:rPr>
                      </w:pP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Prepared and maintained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IT incident and service reports</w:t>
                      </w: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 across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16 branch offices</w:t>
                      </w: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, collaborating with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three engineers</w:t>
                      </w: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 to ensure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SLA compliance</w:t>
                      </w: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 and accurate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call reports</w:t>
                      </w: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 through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ServiceNow</w:t>
                      </w: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7D1008" w:rsidRPr="007D1008" w:rsidP="00C81118" w14:paraId="0A30D561" w14:textId="77777777">
                      <w:pPr>
                        <w:pStyle w:val="Default"/>
                        <w:numPr>
                          <w:ilvl w:val="0"/>
                          <w:numId w:val="8"/>
                        </w:numPr>
                        <w:rPr>
                          <w:sz w:val="18"/>
                          <w:szCs w:val="18"/>
                        </w:rPr>
                      </w:pP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Supported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Hybrid AD–Azure environments</w:t>
                      </w: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 using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PowerShell scripting</w:t>
                      </w: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 for synchronization and automation processes.</w:t>
                      </w:r>
                    </w:p>
                    <w:p w:rsidR="007D1008" w:rsidRPr="007D1008" w:rsidP="00C81118" w14:paraId="6DE76656" w14:textId="77777777">
                      <w:pPr>
                        <w:pStyle w:val="Default"/>
                        <w:numPr>
                          <w:ilvl w:val="0"/>
                          <w:numId w:val="8"/>
                        </w:numPr>
                        <w:rPr>
                          <w:sz w:val="18"/>
                          <w:szCs w:val="18"/>
                        </w:rPr>
                      </w:pP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Resolved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device compliance issues</w:t>
                      </w: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 in Intune and managed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endpoint protection</w:t>
                      </w: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 incidents.</w:t>
                      </w:r>
                    </w:p>
                    <w:p w:rsidR="007D1008" w:rsidRPr="007D1008" w:rsidP="00C81118" w14:paraId="32B63253" w14:textId="77777777">
                      <w:pPr>
                        <w:pStyle w:val="Default"/>
                        <w:numPr>
                          <w:ilvl w:val="0"/>
                          <w:numId w:val="8"/>
                        </w:numPr>
                        <w:rPr>
                          <w:sz w:val="18"/>
                          <w:szCs w:val="18"/>
                        </w:rPr>
                      </w:pP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Oversaw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vendor coordination</w:t>
                      </w: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IT asset tracking</w:t>
                      </w: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, and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billing operations</w:t>
                      </w: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 across multiple locations in India.</w:t>
                      </w:r>
                    </w:p>
                    <w:p w:rsidR="007D1008" w:rsidRPr="007D1008" w:rsidP="00C81118" w14:paraId="77D93A8C" w14:textId="77777777">
                      <w:pPr>
                        <w:pStyle w:val="Default"/>
                        <w:numPr>
                          <w:ilvl w:val="0"/>
                          <w:numId w:val="8"/>
                        </w:numPr>
                        <w:rPr>
                          <w:sz w:val="18"/>
                          <w:szCs w:val="18"/>
                        </w:rPr>
                      </w:pP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Managed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Windows/macOS provisioning</w:t>
                      </w: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 and collaborated with the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UK application team</w:t>
                      </w: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 for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ERP (Oracle)</w:t>
                      </w: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 upgrades and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Power BI dashboard</w:t>
                      </w: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 improvements.</w:t>
                      </w:r>
                    </w:p>
                    <w:p w:rsidR="00A42A52" w:rsidRPr="00205A6B" w:rsidP="00C81118" w14:paraId="2DAF7F67" w14:textId="04C653BE">
                      <w:pPr>
                        <w:pStyle w:val="Default"/>
                        <w:numPr>
                          <w:ilvl w:val="0"/>
                          <w:numId w:val="8"/>
                        </w:numPr>
                        <w:rPr>
                          <w:sz w:val="18"/>
                          <w:szCs w:val="18"/>
                        </w:rPr>
                      </w:pP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Coordinated with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hardware and software vendors</w:t>
                      </w: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 for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procurement activities</w:t>
                      </w: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, ensuring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timely support</w:t>
                      </w:r>
                      <w:r w:rsidRPr="007D1008">
                        <w:rPr>
                          <w:sz w:val="18"/>
                          <w:szCs w:val="18"/>
                          <w:lang w:val="en-US"/>
                        </w:rPr>
                        <w:t xml:space="preserve"> and </w:t>
                      </w:r>
                      <w:r w:rsidRPr="007D1008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uninterrupted service delivery</w:t>
                      </w:r>
                      <w:r w:rsidRPr="00B619B2" w:rsidR="00B619B2">
                        <w:rPr>
                          <w:sz w:val="18"/>
                          <w:szCs w:val="18"/>
                        </w:rPr>
                        <w:t>.</w:t>
                      </w:r>
                    </w:p>
                    <w:p w:rsidR="00205A6B" w:rsidP="00A42A52" w14:paraId="6377C723" w14:textId="6B1D4C90">
                      <w:pPr>
                        <w:pStyle w:val="Default"/>
                        <w:rPr>
                          <w:rFonts w:ascii="ADLaM Display" w:hAnsi="ADLaM Display" w:cs="ADLaM Display"/>
                          <w:b/>
                          <w:bCs/>
                          <w:color w:val="153D63" w:themeColor="text2" w:themeTint="E6"/>
                        </w:rPr>
                      </w:pPr>
                      <w:r w:rsidRPr="0064430F">
                        <w:rPr>
                          <w:rFonts w:ascii="ADLaM Display" w:hAnsi="ADLaM Display" w:cs="ADLaM Display"/>
                          <w:b/>
                          <w:bCs/>
                          <w:color w:val="153D63" w:themeColor="text2" w:themeTint="E6"/>
                        </w:rPr>
                        <w:t>VSERV Infosystems Pvt Ltd</w:t>
                      </w:r>
                      <w:r>
                        <w:rPr>
                          <w:rFonts w:ascii="ADLaM Display" w:hAnsi="ADLaM Display" w:cs="ADLaM Display"/>
                          <w:b/>
                          <w:bCs/>
                          <w:color w:val="153D63" w:themeColor="text2" w:themeTint="E6"/>
                        </w:rPr>
                        <w:t xml:space="preserve">                                                          </w:t>
                      </w:r>
                      <w:r w:rsidRPr="0064430F">
                        <w:rPr>
                          <w:rFonts w:ascii="ADLaM Display" w:hAnsi="ADLaM Display" w:cs="ADLaM Display"/>
                          <w:b/>
                          <w:bCs/>
                          <w:color w:val="153D63" w:themeColor="text2" w:themeTint="E6"/>
                        </w:rPr>
                        <w:t xml:space="preserve"> </w:t>
                      </w:r>
                      <w:drawing>
                        <wp:inline distT="0" distB="0" distL="0" distR="0">
                          <wp:extent cx="633223" cy="298518"/>
                          <wp:effectExtent l="0" t="0" r="0" b="6350"/>
                          <wp:docPr id="294400147" name="Picture 16" descr="vservinfosystems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79443103" name="Picture 5" descr="vservinfosystems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3">
                                    <a:extLst>
                                      <a:ext xmlns:a="http://schemas.openxmlformats.org/drawingml/2006/main"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51654" cy="30720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p>
                    <w:p w:rsidR="00A42A52" w:rsidRPr="0064430F" w:rsidP="00A42A52" w14:paraId="40B76DAE" w14:textId="19EE3BC5">
                      <w:pPr>
                        <w:pStyle w:val="Default"/>
                        <w:rPr>
                          <w:b/>
                          <w:bCs/>
                        </w:rPr>
                      </w:pPr>
                      <w:r w:rsidRPr="00601121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Senior Desktop Support Engineer (L2)</w:t>
                      </w:r>
                    </w:p>
                    <w:p w:rsidR="00A42A52" w:rsidP="00A42A52" w14:paraId="57F78F31" w14:textId="77777777">
                      <w:pPr>
                        <w:pStyle w:val="Default"/>
                        <w:rPr>
                          <w:sz w:val="18"/>
                          <w:szCs w:val="18"/>
                        </w:rPr>
                      </w:pPr>
                      <w:r w:rsidRPr="0064430F">
                        <w:rPr>
                          <w:rFonts w:ascii="Segoe UI Emoji" w:hAnsi="Segoe UI Emoji" w:cs="Segoe UI Emoji"/>
                          <w:sz w:val="18"/>
                          <w:szCs w:val="18"/>
                        </w:rPr>
                        <w:t>📍</w:t>
                      </w:r>
                      <w:r w:rsidRPr="0064430F">
                        <w:rPr>
                          <w:sz w:val="18"/>
                          <w:szCs w:val="18"/>
                        </w:rPr>
                        <w:t xml:space="preserve"> Bengaluru, India (On-site) | </w:t>
                      </w:r>
                      <w:r w:rsidRPr="0064430F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🗓</w:t>
                      </w:r>
                      <w:r w:rsidRPr="0064430F">
                        <w:rPr>
                          <w:sz w:val="18"/>
                          <w:szCs w:val="18"/>
                        </w:rPr>
                        <w:t xml:space="preserve"> Feb 2021 – Dec 2021</w:t>
                      </w:r>
                      <w:r w:rsidRPr="0064430F">
                        <w:rPr>
                          <w:sz w:val="18"/>
                          <w:szCs w:val="18"/>
                        </w:rPr>
                        <w:br/>
                      </w:r>
                      <w:r w:rsidRPr="0064430F">
                        <w:rPr>
                          <w:b/>
                          <w:bCs/>
                          <w:sz w:val="18"/>
                          <w:szCs w:val="18"/>
                        </w:rPr>
                        <w:t>Industry:</w:t>
                      </w:r>
                      <w:r w:rsidRPr="0064430F">
                        <w:rPr>
                          <w:sz w:val="18"/>
                          <w:szCs w:val="18"/>
                        </w:rPr>
                        <w:t xml:space="preserve"> IT Infrastructure Management Services</w:t>
                      </w:r>
                    </w:p>
                    <w:p w:rsidR="00A42A52" w:rsidP="00A42A52" w14:paraId="4F3D229E" w14:textId="77777777">
                      <w:pPr>
                        <w:pStyle w:val="Defaul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Support: </w:t>
                      </w:r>
                      <w:r w:rsidRPr="00A35756">
                        <w:rPr>
                          <w:sz w:val="18"/>
                          <w:szCs w:val="18"/>
                          <w:lang w:val="en-US"/>
                        </w:rPr>
                        <w:t xml:space="preserve">Honda Motorcycle and Scooter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Karnataka plant </w:t>
                      </w:r>
                      <w:r>
                        <w:rPr>
                          <w:sz w:val="18"/>
                          <w:szCs w:val="18"/>
                        </w:rPr>
                        <w:t>on site client IT operations</w:t>
                      </w:r>
                    </w:p>
                    <w:p w:rsidR="00A42A52" w:rsidP="00A42A52" w14:paraId="7765DCBD" w14:textId="77777777">
                      <w:pPr>
                        <w:pStyle w:val="Defaul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Ticketing tool:</w:t>
                      </w:r>
                      <w:r w:rsidRPr="0064430F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64430F">
                        <w:rPr>
                          <w:b/>
                          <w:bCs/>
                          <w:sz w:val="18"/>
                          <w:szCs w:val="18"/>
                        </w:rPr>
                        <w:t xml:space="preserve">IT </w:t>
                      </w:r>
                      <w:r w:rsidRPr="0064430F">
                        <w:rPr>
                          <w:b/>
                          <w:bCs/>
                          <w:sz w:val="18"/>
                          <w:szCs w:val="18"/>
                        </w:rPr>
                        <w:t>Sahayak</w:t>
                      </w:r>
                      <w:r w:rsidRPr="0064430F">
                        <w:rPr>
                          <w:sz w:val="18"/>
                          <w:szCs w:val="18"/>
                        </w:rPr>
                        <w:t>,</w:t>
                      </w:r>
                    </w:p>
                    <w:p w:rsidR="00A42A52" w:rsidRPr="00021323" w:rsidP="00A42A52" w14:paraId="19D23A98" w14:textId="033A9D11">
                      <w:pPr>
                        <w:pStyle w:val="Default"/>
                        <w:rPr>
                          <w:rFonts w:ascii="ADLaM Display" w:hAnsi="ADLaM Display" w:cs="ADLaM Display"/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</w:pPr>
                      <w:r w:rsidRPr="00021323">
                        <w:rPr>
                          <w:rFonts w:ascii="ADLaM Display" w:hAnsi="ADLaM Display" w:cs="ADLaM Display"/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  <w:t xml:space="preserve">Key operations  </w:t>
                      </w:r>
                    </w:p>
                    <w:p w:rsidR="004912C5" w:rsidRPr="004912C5" w:rsidP="00C81118" w14:paraId="48105DD3" w14:textId="77777777">
                      <w:pPr>
                        <w:pStyle w:val="Default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A3F57">
                        <w:rPr>
                          <w:sz w:val="18"/>
                          <w:szCs w:val="18"/>
                        </w:rPr>
                        <w:t xml:space="preserve">Provided </w:t>
                      </w:r>
                      <w:r w:rsidRPr="00BA3F57">
                        <w:rPr>
                          <w:b/>
                          <w:bCs/>
                          <w:sz w:val="18"/>
                          <w:szCs w:val="18"/>
                        </w:rPr>
                        <w:t>hardware, networking, and application setup</w:t>
                      </w:r>
                      <w:r w:rsidRPr="00BA3F57">
                        <w:rPr>
                          <w:sz w:val="18"/>
                          <w:szCs w:val="18"/>
                        </w:rPr>
                        <w:t xml:space="preserve"> support for on-site users.</w:t>
                      </w:r>
                    </w:p>
                    <w:p w:rsidR="00D66C5A" w:rsidRPr="00D66C5A" w:rsidP="00C81118" w14:paraId="4EAD6343" w14:textId="512D8A52">
                      <w:pPr>
                        <w:pStyle w:val="Default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A3F57">
                        <w:rPr>
                          <w:sz w:val="18"/>
                          <w:szCs w:val="18"/>
                        </w:rPr>
                        <w:t xml:space="preserve">Handled </w:t>
                      </w:r>
                      <w:r w:rsidRPr="00BA3F57">
                        <w:rPr>
                          <w:b/>
                          <w:bCs/>
                          <w:sz w:val="18"/>
                          <w:szCs w:val="18"/>
                        </w:rPr>
                        <w:t>Azure AD operations</w:t>
                      </w:r>
                      <w:r w:rsidRPr="00BA3F57">
                        <w:rPr>
                          <w:sz w:val="18"/>
                          <w:szCs w:val="18"/>
                        </w:rPr>
                        <w:t xml:space="preserve"> including password resets and </w:t>
                      </w:r>
                      <w:r w:rsidRPr="00BA3F57">
                        <w:rPr>
                          <w:b/>
                          <w:bCs/>
                          <w:sz w:val="18"/>
                          <w:szCs w:val="18"/>
                        </w:rPr>
                        <w:t>security group management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.</w:t>
                      </w:r>
                    </w:p>
                    <w:p w:rsidR="00D66C5A" w:rsidRPr="00D66C5A" w:rsidP="00C81118" w14:paraId="59C7CA4F" w14:textId="60A9123D">
                      <w:pPr>
                        <w:pStyle w:val="Default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A3F57">
                        <w:rPr>
                          <w:sz w:val="18"/>
                          <w:szCs w:val="18"/>
                        </w:rPr>
                        <w:t xml:space="preserve">Administered </w:t>
                      </w:r>
                      <w:r w:rsidRPr="00BA3F57">
                        <w:rPr>
                          <w:b/>
                          <w:bCs/>
                          <w:sz w:val="18"/>
                          <w:szCs w:val="18"/>
                        </w:rPr>
                        <w:t>Windows Server 2012</w:t>
                      </w:r>
                      <w:r w:rsidRPr="00BA3F57">
                        <w:rPr>
                          <w:sz w:val="18"/>
                          <w:szCs w:val="18"/>
                        </w:rPr>
                        <w:t xml:space="preserve">, managed </w:t>
                      </w:r>
                      <w:r w:rsidRPr="00BA3F57">
                        <w:rPr>
                          <w:b/>
                          <w:bCs/>
                          <w:sz w:val="18"/>
                          <w:szCs w:val="18"/>
                        </w:rPr>
                        <w:t>Hybrid AD profiles</w:t>
                      </w:r>
                      <w:r w:rsidRPr="00BA3F57">
                        <w:rPr>
                          <w:sz w:val="18"/>
                          <w:szCs w:val="18"/>
                        </w:rPr>
                        <w:t xml:space="preserve">, and maintained </w:t>
                      </w:r>
                      <w:r w:rsidRPr="00BA3F57">
                        <w:rPr>
                          <w:b/>
                          <w:bCs/>
                          <w:sz w:val="18"/>
                          <w:szCs w:val="18"/>
                        </w:rPr>
                        <w:t>group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.</w:t>
                      </w:r>
                    </w:p>
                    <w:p w:rsidR="00D66C5A" w:rsidRPr="00D66C5A" w:rsidP="00C81118" w14:paraId="7C8E99E2" w14:textId="77777777">
                      <w:pPr>
                        <w:pStyle w:val="Default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A3F57">
                        <w:rPr>
                          <w:sz w:val="18"/>
                          <w:szCs w:val="18"/>
                        </w:rPr>
                        <w:t xml:space="preserve">Configured </w:t>
                      </w:r>
                      <w:r w:rsidRPr="00BA3F57">
                        <w:rPr>
                          <w:b/>
                          <w:bCs/>
                          <w:sz w:val="18"/>
                          <w:szCs w:val="18"/>
                        </w:rPr>
                        <w:t>network switches</w:t>
                      </w:r>
                      <w:r w:rsidRPr="00BA3F57">
                        <w:rPr>
                          <w:sz w:val="18"/>
                          <w:szCs w:val="18"/>
                        </w:rPr>
                        <w:t xml:space="preserve"> (VLAN setup, MAC binding) and resolved end-user network connectivity issues.</w:t>
                      </w:r>
                    </w:p>
                    <w:p w:rsidR="00D66C5A" w:rsidRPr="00D66C5A" w:rsidP="00C81118" w14:paraId="2ABDED34" w14:textId="77777777">
                      <w:pPr>
                        <w:pStyle w:val="Default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A3F57">
                        <w:rPr>
                          <w:sz w:val="18"/>
                          <w:szCs w:val="18"/>
                        </w:rPr>
                        <w:t xml:space="preserve">Troubleshot </w:t>
                      </w:r>
                      <w:r w:rsidRPr="00BA3F57">
                        <w:rPr>
                          <w:b/>
                          <w:bCs/>
                          <w:sz w:val="18"/>
                          <w:szCs w:val="18"/>
                        </w:rPr>
                        <w:t>client applications</w:t>
                      </w:r>
                      <w:r w:rsidRPr="00BA3F57">
                        <w:rPr>
                          <w:sz w:val="18"/>
                          <w:szCs w:val="18"/>
                        </w:rPr>
                        <w:t xml:space="preserve"> such as </w:t>
                      </w:r>
                      <w:r w:rsidRPr="00BA3F57">
                        <w:rPr>
                          <w:b/>
                          <w:bCs/>
                          <w:sz w:val="18"/>
                          <w:szCs w:val="18"/>
                        </w:rPr>
                        <w:t>Outlook, Teams, OneDrive, SharePoint</w:t>
                      </w:r>
                      <w:r w:rsidRPr="00BA3F57">
                        <w:rPr>
                          <w:sz w:val="18"/>
                          <w:szCs w:val="18"/>
                        </w:rPr>
                        <w:t xml:space="preserve">, and </w:t>
                      </w:r>
                      <w:r w:rsidRPr="00BA3F57">
                        <w:rPr>
                          <w:b/>
                          <w:bCs/>
                          <w:sz w:val="18"/>
                          <w:szCs w:val="18"/>
                        </w:rPr>
                        <w:t>Excel</w:t>
                      </w:r>
                      <w:r w:rsidRPr="00BA3F57">
                        <w:rPr>
                          <w:sz w:val="18"/>
                          <w:szCs w:val="18"/>
                        </w:rPr>
                        <w:t>, ensuring smooth user operations.</w:t>
                      </w:r>
                    </w:p>
                    <w:p w:rsidR="004912C5" w:rsidP="00C81118" w14:paraId="4FC7A5A7" w14:textId="28C50E2F">
                      <w:pPr>
                        <w:pStyle w:val="Default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A3F57">
                        <w:rPr>
                          <w:sz w:val="18"/>
                          <w:szCs w:val="18"/>
                        </w:rPr>
                        <w:t xml:space="preserve">Provided support for </w:t>
                      </w:r>
                      <w:r w:rsidRPr="00BA3F57">
                        <w:rPr>
                          <w:b/>
                          <w:bCs/>
                          <w:sz w:val="18"/>
                          <w:szCs w:val="18"/>
                        </w:rPr>
                        <w:t>MS Office</w:t>
                      </w:r>
                      <w:r w:rsidRPr="00BA3F57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Pr="00BA3F57">
                        <w:rPr>
                          <w:b/>
                          <w:bCs/>
                          <w:sz w:val="18"/>
                          <w:szCs w:val="18"/>
                        </w:rPr>
                        <w:t>Symantec Endpoint Protection</w:t>
                      </w:r>
                      <w:r w:rsidRPr="00BA3F57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Pr="00BA3F57">
                        <w:rPr>
                          <w:b/>
                          <w:bCs/>
                          <w:sz w:val="18"/>
                          <w:szCs w:val="18"/>
                        </w:rPr>
                        <w:t>CrowdStrike</w:t>
                      </w:r>
                      <w:r w:rsidRPr="00BA3F57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Pr="00BA3F57">
                        <w:rPr>
                          <w:b/>
                          <w:bCs/>
                          <w:sz w:val="18"/>
                          <w:szCs w:val="18"/>
                        </w:rPr>
                        <w:t>Digital Guardian</w:t>
                      </w:r>
                      <w:r w:rsidRPr="00BA3F57">
                        <w:rPr>
                          <w:sz w:val="18"/>
                          <w:szCs w:val="18"/>
                        </w:rPr>
                        <w:t xml:space="preserve">, and </w:t>
                      </w:r>
                      <w:r w:rsidRPr="00BA3F57">
                        <w:rPr>
                          <w:b/>
                          <w:bCs/>
                          <w:sz w:val="18"/>
                          <w:szCs w:val="18"/>
                        </w:rPr>
                        <w:t>Oracle applications</w:t>
                      </w:r>
                    </w:p>
                    <w:p w:rsidR="006E2C5E" w:rsidP="00A42A52" w14:paraId="3A6242A8" w14:textId="75EAE7B3">
                      <w:pPr>
                        <w:pStyle w:val="Default"/>
                        <w:rPr>
                          <w:b/>
                          <w:bCs/>
                          <w:i/>
                          <w:iCs/>
                        </w:rPr>
                      </w:pPr>
                      <w:r w:rsidRPr="00D2057C">
                        <w:rPr>
                          <w:rFonts w:ascii="ADLaM Display" w:hAnsi="ADLaM Display" w:cs="ADLaM Display"/>
                          <w:b/>
                          <w:bCs/>
                          <w:color w:val="153D63" w:themeColor="text2" w:themeTint="E6"/>
                        </w:rPr>
                        <w:t>Fourth Dimension Technologies Pvt Ltd</w:t>
                      </w:r>
                      <w:r w:rsidRPr="00DA4BE5">
                        <w:rPr>
                          <w:rFonts w:ascii="ADLaM Display" w:hAnsi="ADLaM Display" w:cs="ADLaM Display"/>
                          <w:b/>
                          <w:bCs/>
                          <w:color w:val="153D63" w:themeColor="text2" w:themeTint="E6"/>
                        </w:rPr>
                        <w:t xml:space="preserve"> </w:t>
                      </w:r>
                      <w:r>
                        <w:rPr>
                          <w:rFonts w:ascii="ADLaM Display" w:hAnsi="ADLaM Display" w:cs="ADLaM Display"/>
                          <w:b/>
                          <w:bCs/>
                          <w:color w:val="153D63" w:themeColor="text2" w:themeTint="E6"/>
                        </w:rPr>
                        <w:t xml:space="preserve">                                    </w:t>
                      </w:r>
                      <w:drawing>
                        <wp:inline distT="0" distB="0" distL="0" distR="0">
                          <wp:extent cx="624971" cy="203005"/>
                          <wp:effectExtent l="0" t="0" r="3810" b="6985"/>
                          <wp:docPr id="1956899905" name="Picture 3" descr="Fourth Dimension Technologies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72913902" name="Picture 73" descr="Fourth Dimension Technologies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4" cstate="print">
                                    <a:extLst>
                                      <a:ext xmlns:a="http://schemas.openxmlformats.org/drawingml/2006/main"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74564" cy="21911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p>
                    <w:p w:rsidR="00A42A52" w:rsidRPr="00DA4BE5" w:rsidP="00A42A52" w14:paraId="7E8C3D5D" w14:textId="4D7270E8">
                      <w:pPr>
                        <w:pStyle w:val="Default"/>
                        <w:rPr>
                          <w:rFonts w:ascii="ADLaM Display" w:hAnsi="ADLaM Display" w:cs="ADLaM Display"/>
                          <w:b/>
                          <w:bCs/>
                          <w:color w:val="153D63" w:themeColor="text2" w:themeTint="E6"/>
                        </w:rPr>
                      </w:pPr>
                      <w:r w:rsidRPr="00601121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Senior Desktop Support Engineer</w:t>
                      </w:r>
                    </w:p>
                    <w:p w:rsidR="00A42A52" w:rsidP="00A42A52" w14:paraId="651B1623" w14:textId="77777777">
                      <w:pPr>
                        <w:pStyle w:val="Default"/>
                        <w:rPr>
                          <w:sz w:val="18"/>
                          <w:szCs w:val="18"/>
                        </w:rPr>
                      </w:pPr>
                      <w:r w:rsidRPr="006B6105">
                        <w:rPr>
                          <w:rFonts w:ascii="Segoe UI Emoji" w:hAnsi="Segoe UI Emoji" w:cs="Segoe UI Emoji"/>
                          <w:sz w:val="18"/>
                          <w:szCs w:val="18"/>
                        </w:rPr>
                        <w:t>📍</w:t>
                      </w:r>
                      <w:r w:rsidRPr="006B6105">
                        <w:rPr>
                          <w:sz w:val="18"/>
                          <w:szCs w:val="18"/>
                        </w:rPr>
                        <w:t xml:space="preserve"> Chennai, India (On-site) | </w:t>
                      </w:r>
                      <w:r w:rsidRPr="006B6105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🗓</w:t>
                      </w:r>
                      <w:r w:rsidRPr="006B6105">
                        <w:rPr>
                          <w:sz w:val="18"/>
                          <w:szCs w:val="18"/>
                        </w:rPr>
                        <w:t xml:space="preserve"> May 2018 – Feb 2021</w:t>
                      </w:r>
                    </w:p>
                    <w:p w:rsidR="00A42A52" w:rsidP="00A42A52" w14:paraId="5B2D3892" w14:textId="6F8A844D">
                      <w:pPr>
                        <w:pStyle w:val="Default"/>
                        <w:rPr>
                          <w:sz w:val="18"/>
                          <w:szCs w:val="18"/>
                        </w:rPr>
                      </w:pPr>
                      <w:r w:rsidRPr="0064430F">
                        <w:rPr>
                          <w:b/>
                          <w:bCs/>
                          <w:sz w:val="18"/>
                          <w:szCs w:val="18"/>
                        </w:rPr>
                        <w:t>Industry:</w:t>
                      </w:r>
                      <w:r w:rsidRPr="0064430F">
                        <w:rPr>
                          <w:sz w:val="18"/>
                          <w:szCs w:val="18"/>
                        </w:rPr>
                        <w:t xml:space="preserve"> IT Infrastructure Management Services</w:t>
                      </w:r>
                      <w:r w:rsidRPr="00D2057C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rStyle w:val="Strong"/>
                          <w:sz w:val="18"/>
                          <w:szCs w:val="18"/>
                        </w:rPr>
                        <w:t>Support</w:t>
                      </w:r>
                      <w:r w:rsidRPr="00D2057C">
                        <w:rPr>
                          <w:rStyle w:val="Strong"/>
                          <w:sz w:val="18"/>
                          <w:szCs w:val="18"/>
                        </w:rPr>
                        <w:t>:</w:t>
                      </w:r>
                      <w:r w:rsidRPr="00D2057C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6B6105">
                        <w:rPr>
                          <w:sz w:val="18"/>
                          <w:szCs w:val="18"/>
                        </w:rPr>
                        <w:t>CAMS – Mutual fund transfer agency</w:t>
                      </w:r>
                      <w:r>
                        <w:rPr>
                          <w:sz w:val="18"/>
                          <w:szCs w:val="18"/>
                        </w:rPr>
                        <w:t xml:space="preserve"> on site client IT operations.</w:t>
                      </w:r>
                    </w:p>
                    <w:p w:rsidR="00A25472" w:rsidP="00A25472" w14:paraId="6F393E24" w14:textId="77777777">
                      <w:pPr>
                        <w:pStyle w:val="Default"/>
                        <w:rPr>
                          <w:b/>
                          <w:bCs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Ticketing tool: ManageEngine</w:t>
                      </w:r>
                      <w:r w:rsidRPr="00A25472">
                        <w:rPr>
                          <w:b/>
                          <w:bCs/>
                        </w:rPr>
                        <w:t xml:space="preserve"> </w:t>
                      </w:r>
                    </w:p>
                    <w:p w:rsidR="00A25472" w:rsidRPr="00021323" w:rsidP="00A25472" w14:paraId="3E44A6A8" w14:textId="52179EF0">
                      <w:pPr>
                        <w:pStyle w:val="Default"/>
                        <w:rPr>
                          <w:rFonts w:ascii="ADLaM Display" w:hAnsi="ADLaM Display" w:cs="ADLaM Display"/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</w:pPr>
                      <w:r w:rsidRPr="00021323">
                        <w:rPr>
                          <w:rFonts w:ascii="ADLaM Display" w:hAnsi="ADLaM Display" w:cs="ADLaM Display"/>
                          <w:b/>
                          <w:bCs/>
                          <w:color w:val="153D63" w:themeColor="text2" w:themeTint="E6"/>
                          <w:sz w:val="20"/>
                          <w:szCs w:val="20"/>
                        </w:rPr>
                        <w:t>Key Responsibilities:</w:t>
                      </w:r>
                    </w:p>
                    <w:p w:rsidR="003F4D0E" w:rsidP="00C81118" w14:paraId="1ADBDE5F" w14:textId="77777777">
                      <w:pPr>
                        <w:pStyle w:val="Default"/>
                        <w:numPr>
                          <w:ilvl w:val="0"/>
                          <w:numId w:val="12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4166E6">
                        <w:rPr>
                          <w:sz w:val="18"/>
                          <w:szCs w:val="18"/>
                        </w:rPr>
                        <w:t xml:space="preserve">Supported </w:t>
                      </w:r>
                      <w:r w:rsidRPr="004166E6">
                        <w:rPr>
                          <w:b/>
                          <w:bCs/>
                          <w:sz w:val="18"/>
                          <w:szCs w:val="18"/>
                        </w:rPr>
                        <w:t>over 4,500 end users</w:t>
                      </w:r>
                      <w:r w:rsidRPr="004166E6">
                        <w:rPr>
                          <w:sz w:val="18"/>
                          <w:szCs w:val="18"/>
                        </w:rPr>
                        <w:t xml:space="preserve"> across desktops and laptops, ensuring minimal downtime.</w:t>
                      </w:r>
                    </w:p>
                    <w:p w:rsidR="003F4D0E" w:rsidP="00C81118" w14:paraId="253BD293" w14:textId="77777777">
                      <w:pPr>
                        <w:pStyle w:val="Default"/>
                        <w:numPr>
                          <w:ilvl w:val="0"/>
                          <w:numId w:val="12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4166E6">
                        <w:rPr>
                          <w:sz w:val="18"/>
                          <w:szCs w:val="18"/>
                        </w:rPr>
                        <w:t xml:space="preserve">Performed </w:t>
                      </w:r>
                      <w:r w:rsidRPr="004166E6">
                        <w:rPr>
                          <w:b/>
                          <w:bCs/>
                          <w:sz w:val="18"/>
                          <w:szCs w:val="18"/>
                        </w:rPr>
                        <w:t>OS imaging</w:t>
                      </w:r>
                      <w:r w:rsidRPr="004166E6">
                        <w:rPr>
                          <w:sz w:val="18"/>
                          <w:szCs w:val="18"/>
                        </w:rPr>
                        <w:t xml:space="preserve"> (GHOST, Terabyte), system configuration, and software troubleshooting.</w:t>
                      </w:r>
                    </w:p>
                    <w:p w:rsidR="003F4D0E" w:rsidP="00C81118" w14:paraId="4EA0D97F" w14:textId="77777777">
                      <w:pPr>
                        <w:pStyle w:val="Default"/>
                        <w:numPr>
                          <w:ilvl w:val="0"/>
                          <w:numId w:val="12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4166E6">
                        <w:rPr>
                          <w:sz w:val="18"/>
                          <w:szCs w:val="18"/>
                        </w:rPr>
                        <w:t xml:space="preserve">Resolved </w:t>
                      </w:r>
                      <w:r w:rsidRPr="004166E6">
                        <w:rPr>
                          <w:b/>
                          <w:bCs/>
                          <w:sz w:val="18"/>
                          <w:szCs w:val="18"/>
                        </w:rPr>
                        <w:t>Outlook PST/OST issues</w:t>
                      </w:r>
                      <w:r w:rsidRPr="004166E6">
                        <w:rPr>
                          <w:sz w:val="18"/>
                          <w:szCs w:val="18"/>
                        </w:rPr>
                        <w:t xml:space="preserve"> and managed </w:t>
                      </w:r>
                      <w:r w:rsidRPr="004166E6">
                        <w:rPr>
                          <w:b/>
                          <w:bCs/>
                          <w:sz w:val="18"/>
                          <w:szCs w:val="18"/>
                        </w:rPr>
                        <w:t>USB/network printers, scanners</w:t>
                      </w:r>
                      <w:r w:rsidRPr="004166E6">
                        <w:rPr>
                          <w:sz w:val="18"/>
                          <w:szCs w:val="18"/>
                        </w:rPr>
                        <w:t xml:space="preserve">, and </w:t>
                      </w:r>
                      <w:r w:rsidRPr="004166E6">
                        <w:rPr>
                          <w:b/>
                          <w:bCs/>
                          <w:sz w:val="18"/>
                          <w:szCs w:val="18"/>
                        </w:rPr>
                        <w:t>antivirus</w:t>
                      </w:r>
                      <w:r w:rsidRPr="004166E6">
                        <w:rPr>
                          <w:sz w:val="18"/>
                          <w:szCs w:val="18"/>
                        </w:rPr>
                        <w:t>.</w:t>
                      </w:r>
                    </w:p>
                    <w:p w:rsidR="003F4D0E" w:rsidP="00C81118" w14:paraId="0CCC06FA" w14:textId="77777777">
                      <w:pPr>
                        <w:pStyle w:val="Default"/>
                        <w:numPr>
                          <w:ilvl w:val="0"/>
                          <w:numId w:val="12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4166E6">
                        <w:rPr>
                          <w:sz w:val="18"/>
                          <w:szCs w:val="18"/>
                        </w:rPr>
                        <w:t xml:space="preserve">Implemented </w:t>
                      </w:r>
                      <w:r w:rsidRPr="004166E6">
                        <w:rPr>
                          <w:b/>
                          <w:bCs/>
                          <w:sz w:val="18"/>
                          <w:szCs w:val="18"/>
                        </w:rPr>
                        <w:t>BitLocker encryption</w:t>
                      </w:r>
                      <w:r w:rsidRPr="004166E6">
                        <w:rPr>
                          <w:sz w:val="18"/>
                          <w:szCs w:val="18"/>
                        </w:rPr>
                        <w:t xml:space="preserve"> and securely managed encryption keys.</w:t>
                      </w:r>
                    </w:p>
                    <w:p w:rsidR="003F4D0E" w:rsidP="00C81118" w14:paraId="1110ED46" w14:textId="77777777">
                      <w:pPr>
                        <w:pStyle w:val="Default"/>
                        <w:numPr>
                          <w:ilvl w:val="0"/>
                          <w:numId w:val="12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4166E6">
                        <w:rPr>
                          <w:sz w:val="18"/>
                          <w:szCs w:val="18"/>
                        </w:rPr>
                        <w:t xml:space="preserve">Provided </w:t>
                      </w:r>
                      <w:r w:rsidRPr="004166E6">
                        <w:rPr>
                          <w:b/>
                          <w:bCs/>
                          <w:sz w:val="18"/>
                          <w:szCs w:val="18"/>
                        </w:rPr>
                        <w:t>remote IT support</w:t>
                      </w:r>
                      <w:r w:rsidRPr="004166E6">
                        <w:rPr>
                          <w:sz w:val="18"/>
                          <w:szCs w:val="18"/>
                        </w:rPr>
                        <w:t xml:space="preserve"> and assisted in migrating </w:t>
                      </w:r>
                      <w:r w:rsidRPr="004166E6">
                        <w:rPr>
                          <w:b/>
                          <w:bCs/>
                          <w:sz w:val="18"/>
                          <w:szCs w:val="18"/>
                        </w:rPr>
                        <w:t>350 laptops and desktops</w:t>
                      </w:r>
                      <w:r w:rsidRPr="004166E6">
                        <w:rPr>
                          <w:sz w:val="18"/>
                          <w:szCs w:val="18"/>
                        </w:rPr>
                        <w:t xml:space="preserve"> from on-premises domain to </w:t>
                      </w:r>
                      <w:r w:rsidRPr="004166E6">
                        <w:rPr>
                          <w:b/>
                          <w:bCs/>
                          <w:sz w:val="18"/>
                          <w:szCs w:val="18"/>
                        </w:rPr>
                        <w:t>CAMS domain</w:t>
                      </w:r>
                      <w:r w:rsidRPr="004166E6">
                        <w:rPr>
                          <w:sz w:val="18"/>
                          <w:szCs w:val="18"/>
                        </w:rPr>
                        <w:t>, resolving Finance application and digital signature issues.</w:t>
                      </w:r>
                    </w:p>
                    <w:p w:rsidR="003629DD" w:rsidRPr="00BA3F57" w:rsidP="00C81118" w14:paraId="52526E6E" w14:textId="205FAA31">
                      <w:pPr>
                        <w:pStyle w:val="Default"/>
                        <w:numPr>
                          <w:ilvl w:val="0"/>
                          <w:numId w:val="12"/>
                        </w:numPr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4166E6">
                        <w:rPr>
                          <w:sz w:val="18"/>
                          <w:szCs w:val="18"/>
                        </w:rPr>
                        <w:t xml:space="preserve">Delivered support for </w:t>
                      </w:r>
                      <w:r w:rsidRPr="004166E6">
                        <w:rPr>
                          <w:b/>
                          <w:bCs/>
                          <w:sz w:val="18"/>
                          <w:szCs w:val="18"/>
                        </w:rPr>
                        <w:t>MS Outlook, Teams, Webex, Poly VC devices, Pulse Secure</w:t>
                      </w:r>
                      <w:r w:rsidRPr="004166E6">
                        <w:rPr>
                          <w:sz w:val="18"/>
                          <w:szCs w:val="18"/>
                        </w:rPr>
                        <w:t xml:space="preserve">, and </w:t>
                      </w:r>
                      <w:r w:rsidRPr="004166E6">
                        <w:rPr>
                          <w:b/>
                          <w:bCs/>
                          <w:sz w:val="18"/>
                          <w:szCs w:val="18"/>
                        </w:rPr>
                        <w:t>VPN connectivity</w:t>
                      </w:r>
                      <w:r w:rsidRPr="00BA3F57">
                        <w:rPr>
                          <w:sz w:val="18"/>
                          <w:szCs w:val="18"/>
                        </w:rPr>
                        <w:t>.</w:t>
                      </w:r>
                    </w:p>
                    <w:p w:rsidR="00EA12B9" w:rsidRPr="00493A3C" w:rsidP="00A25472" w14:paraId="53A09AAD" w14:textId="09041D51">
                      <w:pPr>
                        <w:pStyle w:val="Default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  <w10:anchorlock/>
              </v:shape>
            </w:pict>
          </mc:Fallback>
        </mc:AlternateContent>
      </w:r>
      <w:r w:rsidRPr="001E2BAB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678720" behindDoc="0" locked="1" layoutInCell="1" allowOverlap="1">
                <wp:simplePos x="0" y="0"/>
                <wp:positionH relativeFrom="page">
                  <wp:align>left</wp:align>
                </wp:positionH>
                <wp:positionV relativeFrom="page">
                  <wp:posOffset>126365</wp:posOffset>
                </wp:positionV>
                <wp:extent cx="2306955" cy="5043170"/>
                <wp:effectExtent l="0" t="0" r="0" b="5080"/>
                <wp:wrapNone/>
                <wp:docPr id="2134526281" name="Text Box 213452628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955" cy="5043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12B9" w:rsidP="00EA12B9" w14:textId="0050A2EC">
                            <w:pPr>
                              <w:pStyle w:val="Normalleftpanel"/>
                              <w:rPr>
                                <w:b/>
                                <w:iCs/>
                                <w:caps/>
                                <w:color w:val="7F6146" w:themeColor="accent2"/>
                                <w:spacing w:val="20"/>
                                <w:kern w:val="4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caps/>
                                <w:color w:val="7F6146" w:themeColor="accent2"/>
                                <w:spacing w:val="20"/>
                                <w:kern w:val="48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8A3488">
                              <w:rPr>
                                <w:b/>
                                <w:caps/>
                                <w:color w:val="7F6146" w:themeColor="accent2"/>
                                <w:spacing w:val="20"/>
                                <w:kern w:val="48"/>
                                <w:sz w:val="24"/>
                                <w:szCs w:val="24"/>
                              </w:rPr>
                              <w:t xml:space="preserve">Certifications </w:t>
                            </w:r>
                          </w:p>
                          <w:p w:rsidR="00601121" w:rsidRPr="00601121" w:rsidP="00C81118" w14:textId="0430781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/>
                              <w:jc w:val="left"/>
                              <w:rPr>
                                <w:rFonts w:ascii="Times New Roman" w:eastAsia="Times New Roman" w:hAnsi="Times New Roman" w:cs="Times New Roman"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</w:pPr>
                            <w:r w:rsidRPr="0060112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  <w:t>CCNA</w:t>
                            </w:r>
                            <w:r w:rsidRPr="00601121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  <w:t xml:space="preserve"> – Sansbound Networking School, Chennai</w:t>
                            </w:r>
                          </w:p>
                          <w:p w:rsidR="00601121" w:rsidRPr="00601121" w:rsidP="00C81118" w14:textId="2F93544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/>
                              <w:jc w:val="left"/>
                              <w:rPr>
                                <w:rFonts w:ascii="Times New Roman" w:eastAsia="Times New Roman" w:hAnsi="Times New Roman" w:cs="Times New Roman"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</w:pPr>
                            <w:r w:rsidRPr="0060112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  <w:t>MCSE</w:t>
                            </w:r>
                            <w:r w:rsidRPr="00601121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  <w:t xml:space="preserve"> – Sansbound Networking School, Chennai</w:t>
                            </w:r>
                          </w:p>
                          <w:p w:rsidR="00050209" w:rsidRPr="00050209" w:rsidP="00C81118" w14:textId="7777777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/>
                              <w:jc w:val="left"/>
                              <w:rPr>
                                <w:rFonts w:ascii="Times New Roman" w:eastAsia="Times New Roman" w:hAnsi="Times New Roman" w:cs="Times New Roman"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</w:pPr>
                            <w:r w:rsidRPr="0060112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  <w:t xml:space="preserve">Microsoft Certified: Azure Administrator Associate </w:t>
                            </w:r>
                          </w:p>
                          <w:p w:rsidR="00601121" w:rsidRPr="00601121" w:rsidP="00050209" w14:textId="0E96E238">
                            <w:pPr>
                              <w:pStyle w:val="ListParagraph"/>
                              <w:spacing w:before="100" w:beforeAutospacing="1" w:after="100" w:afterAutospacing="1"/>
                              <w:jc w:val="left"/>
                              <w:rPr>
                                <w:rFonts w:ascii="Times New Roman" w:eastAsia="Times New Roman" w:hAnsi="Times New Roman" w:cs="Times New Roman"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</w:pPr>
                            <w:r w:rsidRPr="0060112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  <w:t>(AZ-104)</w:t>
                            </w:r>
                            <w:r w:rsidRPr="00601121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  <w:t xml:space="preserve"> – Udemy</w:t>
                            </w:r>
                          </w:p>
                          <w:p w:rsidR="00050209" w:rsidRPr="00050209" w:rsidP="00C81118" w14:textId="7777777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/>
                              <w:jc w:val="left"/>
                              <w:rPr>
                                <w:rFonts w:ascii="Times New Roman" w:eastAsia="Times New Roman" w:hAnsi="Times New Roman" w:cs="Times New Roman"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</w:pPr>
                            <w:r w:rsidRPr="0060112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  <w:t xml:space="preserve">Microsoft 365 Security Administration </w:t>
                            </w:r>
                          </w:p>
                          <w:p w:rsidR="00601121" w:rsidP="00050209" w14:textId="7FF13E81">
                            <w:pPr>
                              <w:pStyle w:val="ListParagraph"/>
                              <w:spacing w:before="100" w:beforeAutospacing="1" w:after="100" w:afterAutospacing="1"/>
                              <w:jc w:val="left"/>
                              <w:rPr>
                                <w:rFonts w:ascii="Times New Roman" w:eastAsia="Times New Roman" w:hAnsi="Times New Roman" w:cs="Times New Roman"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</w:pPr>
                            <w:r w:rsidRPr="0060112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  <w:t>(MS-500)</w:t>
                            </w:r>
                            <w:r w:rsidRPr="00601121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  <w:t xml:space="preserve"> – Udemy </w:t>
                            </w:r>
                          </w:p>
                          <w:p w:rsidR="00206F68" w:rsidP="00050209" w14:textId="77777777">
                            <w:pPr>
                              <w:pStyle w:val="ListParagraph"/>
                              <w:spacing w:before="100" w:beforeAutospacing="1" w:after="100" w:afterAutospacing="1"/>
                              <w:jc w:val="left"/>
                              <w:rPr>
                                <w:rFonts w:ascii="Times New Roman" w:eastAsia="Times New Roman" w:hAnsi="Times New Roman" w:cs="Times New Roman"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</w:pPr>
                          </w:p>
                          <w:p w:rsidR="00206F68" w:rsidRPr="008A3488" w:rsidP="00050209" w14:textId="77777777">
                            <w:pPr>
                              <w:pStyle w:val="ListParagraph"/>
                              <w:spacing w:before="100" w:beforeAutospacing="1" w:after="100" w:afterAutospacing="1"/>
                              <w:jc w:val="left"/>
                              <w:rPr>
                                <w:b/>
                                <w:caps/>
                                <w:color w:val="7F6146" w:themeColor="accent2"/>
                                <w:spacing w:val="20"/>
                                <w:kern w:val="48"/>
                                <w:position w:val="0"/>
                                <w:sz w:val="24"/>
                                <w:szCs w:val="24"/>
                              </w:rPr>
                            </w:pPr>
                          </w:p>
                          <w:p w:rsidR="006A3A04" w:rsidRPr="008A3488" w:rsidP="00764541" w14:textId="7E93EF8D">
                            <w:pPr>
                              <w:pStyle w:val="Normalleftpanel"/>
                              <w:rPr>
                                <w:b/>
                                <w:caps/>
                                <w:color w:val="7F6146" w:themeColor="accent2"/>
                                <w:spacing w:val="20"/>
                                <w:kern w:val="48"/>
                                <w:sz w:val="24"/>
                                <w:szCs w:val="24"/>
                              </w:rPr>
                            </w:pPr>
                            <w:r w:rsidRPr="008A3488">
                              <w:rPr>
                                <w:b/>
                                <w:caps/>
                                <w:color w:val="7F6146" w:themeColor="accent2"/>
                                <w:spacing w:val="20"/>
                                <w:kern w:val="48"/>
                                <w:sz w:val="24"/>
                                <w:szCs w:val="24"/>
                              </w:rPr>
                              <w:t xml:space="preserve">ACHIVEMENT </w:t>
                            </w:r>
                          </w:p>
                          <w:p w:rsidR="00206F68" w:rsidRPr="00206F68" w:rsidP="00C81118" w14:textId="1453EDC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</w:pPr>
                            <w:r w:rsidRPr="000F56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  <w:t>Won</w:t>
                            </w:r>
                            <w:r w:rsidRPr="00206F68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  <w:t xml:space="preserve"> “</w:t>
                            </w:r>
                            <w:r w:rsidRPr="00206F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  <w:t>iBUS IXCEL 2023</w:t>
                            </w:r>
                            <w:r w:rsidRPr="00206F68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  <w:t xml:space="preserve">” Award for optimizing Microsoft 365 licensing by converting shared mailboxes, resulting in saving 104 licenses. </w:t>
                            </w:r>
                          </w:p>
                          <w:p w:rsidR="00206F68" w:rsidRPr="00206F68" w:rsidP="00C81118" w14:textId="7777777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</w:pPr>
                            <w:r w:rsidRPr="000F56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  <w:t>Second Prize</w:t>
                            </w:r>
                            <w:r w:rsidRPr="00206F68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  <w:t xml:space="preserve"> in a College Project Expo for </w:t>
                            </w:r>
                            <w:r w:rsidRPr="00206F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  <w:t>innovative project</w:t>
                            </w:r>
                            <w:r w:rsidRPr="00206F68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  <w:t xml:space="preserve"> </w:t>
                            </w:r>
                          </w:p>
                          <w:p w:rsidR="00206F68" w:rsidRPr="00206F68" w:rsidP="00C81118" w14:textId="7777777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</w:pPr>
                            <w:r w:rsidRPr="000F56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  <w:t>Nominated</w:t>
                            </w:r>
                            <w:r w:rsidRPr="00206F68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  <w:t xml:space="preserve"> for “</w:t>
                            </w:r>
                            <w:r w:rsidRPr="00206F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  <w:t>iBUS IXCEL 2025</w:t>
                            </w:r>
                            <w:r w:rsidRPr="00206F68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  <w:t xml:space="preserve">” in recognition of consistent performance and contribution to IT operations </w:t>
                            </w:r>
                          </w:p>
                          <w:p w:rsidR="00206F68" w:rsidRPr="00601121" w:rsidP="00050209" w14:textId="77777777">
                            <w:pPr>
                              <w:pStyle w:val="ListParagraph"/>
                              <w:spacing w:before="100" w:beforeAutospacing="1" w:after="100" w:afterAutospacing="1"/>
                              <w:jc w:val="left"/>
                              <w:rPr>
                                <w:rFonts w:ascii="Times New Roman" w:eastAsia="Times New Roman" w:hAnsi="Times New Roman" w:cs="Times New Roman"/>
                                <w:color w:val="auto"/>
                                <w:position w:val="0"/>
                                <w:sz w:val="20"/>
                                <w:szCs w:val="20"/>
                                <w:lang w:val="en-IN" w:eastAsia="en-IN"/>
                              </w:rPr>
                            </w:pPr>
                          </w:p>
                          <w:p w:rsidR="00581E1F" w:rsidRPr="00601121" w:rsidP="00601121" w14:textId="58B1C670">
                            <w:pPr>
                              <w:pStyle w:val="List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:rsidR="00EA12B9" w:rsidRPr="00601121" w:rsidP="00EA12B9" w14:textId="7E9D21BF">
                            <w:pPr>
                              <w:pStyle w:val="Heading1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34526281" o:spid="_x0000_s1040" type="#_x0000_t202" style="width:181.65pt;height:397.1pt;margin-top:9.95pt;margin-left:0;mso-height-percent:0;mso-height-relative:margin;mso-position-horizontal:left;mso-position-horizontal-relative:page;mso-position-vertical-relative:page;mso-width-percent:0;mso-width-relative:margin;mso-wrap-distance-bottom:3.6pt;mso-wrap-distance-left:9pt;mso-wrap-distance-right:9pt;mso-wrap-distance-top:3.6pt;mso-wrap-style:square;position:absolute;visibility:visible;v-text-anchor:top;z-index:251679744" filled="f" stroked="f">
                <v:textbox>
                  <w:txbxContent>
                    <w:p w:rsidR="00EA12B9" w:rsidP="00EA12B9" w14:paraId="53585CC6" w14:textId="0050A2EC">
                      <w:pPr>
                        <w:pStyle w:val="Normalleftpanel"/>
                        <w:rPr>
                          <w:b/>
                          <w:iCs/>
                          <w:caps/>
                          <w:color w:val="7F6146" w:themeColor="accent2"/>
                          <w:spacing w:val="20"/>
                          <w:kern w:val="48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caps/>
                          <w:color w:val="7F6146" w:themeColor="accent2"/>
                          <w:spacing w:val="20"/>
                          <w:kern w:val="48"/>
                          <w:sz w:val="26"/>
                          <w:szCs w:val="26"/>
                        </w:rPr>
                        <w:t xml:space="preserve"> </w:t>
                      </w:r>
                      <w:r w:rsidRPr="008A3488">
                        <w:rPr>
                          <w:b/>
                          <w:caps/>
                          <w:color w:val="7F6146" w:themeColor="accent2"/>
                          <w:spacing w:val="20"/>
                          <w:kern w:val="48"/>
                          <w:sz w:val="24"/>
                          <w:szCs w:val="24"/>
                        </w:rPr>
                        <w:t xml:space="preserve">Certifications </w:t>
                      </w:r>
                    </w:p>
                    <w:p w:rsidR="00601121" w:rsidRPr="00601121" w:rsidP="00C81118" w14:paraId="5E420704" w14:textId="0430781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before="100" w:beforeAutospacing="1" w:after="100" w:afterAutospacing="1"/>
                        <w:jc w:val="left"/>
                        <w:rPr>
                          <w:rFonts w:ascii="Times New Roman" w:eastAsia="Times New Roman" w:hAnsi="Times New Roman" w:cs="Times New Roman"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</w:pPr>
                      <w:r w:rsidRPr="0060112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  <w:t>CCNA</w:t>
                      </w:r>
                      <w:r w:rsidRPr="00601121">
                        <w:rPr>
                          <w:rFonts w:ascii="Times New Roman" w:eastAsia="Times New Roman" w:hAnsi="Times New Roman" w:cs="Times New Roman"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  <w:t xml:space="preserve"> – Sansbound Networking School, Chennai</w:t>
                      </w:r>
                    </w:p>
                    <w:p w:rsidR="00601121" w:rsidRPr="00601121" w:rsidP="00C81118" w14:paraId="261406FC" w14:textId="2F93544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before="100" w:beforeAutospacing="1" w:after="100" w:afterAutospacing="1"/>
                        <w:jc w:val="left"/>
                        <w:rPr>
                          <w:rFonts w:ascii="Times New Roman" w:eastAsia="Times New Roman" w:hAnsi="Times New Roman" w:cs="Times New Roman"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</w:pPr>
                      <w:r w:rsidRPr="0060112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  <w:t>MCSE</w:t>
                      </w:r>
                      <w:r w:rsidRPr="00601121">
                        <w:rPr>
                          <w:rFonts w:ascii="Times New Roman" w:eastAsia="Times New Roman" w:hAnsi="Times New Roman" w:cs="Times New Roman"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  <w:t xml:space="preserve"> – Sansbound Networking School, Chennai</w:t>
                      </w:r>
                    </w:p>
                    <w:p w:rsidR="00050209" w:rsidRPr="00050209" w:rsidP="00C81118" w14:paraId="4D7128D4" w14:textId="7777777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before="100" w:beforeAutospacing="1" w:after="100" w:afterAutospacing="1"/>
                        <w:jc w:val="left"/>
                        <w:rPr>
                          <w:rFonts w:ascii="Times New Roman" w:eastAsia="Times New Roman" w:hAnsi="Times New Roman" w:cs="Times New Roman"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</w:pPr>
                      <w:r w:rsidRPr="0060112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  <w:t xml:space="preserve">Microsoft Certified: Azure Administrator Associate </w:t>
                      </w:r>
                    </w:p>
                    <w:p w:rsidR="00601121" w:rsidRPr="00601121" w:rsidP="00050209" w14:paraId="27219014" w14:textId="0E96E238">
                      <w:pPr>
                        <w:pStyle w:val="ListParagraph"/>
                        <w:spacing w:before="100" w:beforeAutospacing="1" w:after="100" w:afterAutospacing="1"/>
                        <w:jc w:val="left"/>
                        <w:rPr>
                          <w:rFonts w:ascii="Times New Roman" w:eastAsia="Times New Roman" w:hAnsi="Times New Roman" w:cs="Times New Roman"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</w:pPr>
                      <w:r w:rsidRPr="0060112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  <w:t>(AZ-104)</w:t>
                      </w:r>
                      <w:r w:rsidRPr="00601121">
                        <w:rPr>
                          <w:rFonts w:ascii="Times New Roman" w:eastAsia="Times New Roman" w:hAnsi="Times New Roman" w:cs="Times New Roman"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  <w:t xml:space="preserve"> – Udemy</w:t>
                      </w:r>
                    </w:p>
                    <w:p w:rsidR="00050209" w:rsidRPr="00050209" w:rsidP="00C81118" w14:paraId="6F93A7BD" w14:textId="7777777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before="100" w:beforeAutospacing="1" w:after="100" w:afterAutospacing="1"/>
                        <w:jc w:val="left"/>
                        <w:rPr>
                          <w:rFonts w:ascii="Times New Roman" w:eastAsia="Times New Roman" w:hAnsi="Times New Roman" w:cs="Times New Roman"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</w:pPr>
                      <w:r w:rsidRPr="0060112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  <w:t xml:space="preserve">Microsoft 365 Security Administration </w:t>
                      </w:r>
                    </w:p>
                    <w:p w:rsidR="00601121" w:rsidP="00050209" w14:paraId="4DA12296" w14:textId="7FF13E81">
                      <w:pPr>
                        <w:pStyle w:val="ListParagraph"/>
                        <w:spacing w:before="100" w:beforeAutospacing="1" w:after="100" w:afterAutospacing="1"/>
                        <w:jc w:val="left"/>
                        <w:rPr>
                          <w:rFonts w:ascii="Times New Roman" w:eastAsia="Times New Roman" w:hAnsi="Times New Roman" w:cs="Times New Roman"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</w:pPr>
                      <w:r w:rsidRPr="0060112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  <w:t>(MS-500)</w:t>
                      </w:r>
                      <w:r w:rsidRPr="00601121">
                        <w:rPr>
                          <w:rFonts w:ascii="Times New Roman" w:eastAsia="Times New Roman" w:hAnsi="Times New Roman" w:cs="Times New Roman"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  <w:t xml:space="preserve"> – Udemy </w:t>
                      </w:r>
                    </w:p>
                    <w:p w:rsidR="00206F68" w:rsidP="00050209" w14:paraId="19859257" w14:textId="77777777">
                      <w:pPr>
                        <w:pStyle w:val="ListParagraph"/>
                        <w:spacing w:before="100" w:beforeAutospacing="1" w:after="100" w:afterAutospacing="1"/>
                        <w:jc w:val="left"/>
                        <w:rPr>
                          <w:rFonts w:ascii="Times New Roman" w:eastAsia="Times New Roman" w:hAnsi="Times New Roman" w:cs="Times New Roman"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</w:pPr>
                    </w:p>
                    <w:p w:rsidR="00206F68" w:rsidRPr="008A3488" w:rsidP="00050209" w14:paraId="5BF00D7A" w14:textId="77777777">
                      <w:pPr>
                        <w:pStyle w:val="ListParagraph"/>
                        <w:spacing w:before="100" w:beforeAutospacing="1" w:after="100" w:afterAutospacing="1"/>
                        <w:jc w:val="left"/>
                        <w:rPr>
                          <w:b/>
                          <w:caps/>
                          <w:color w:val="7F6146" w:themeColor="accent2"/>
                          <w:spacing w:val="20"/>
                          <w:kern w:val="48"/>
                          <w:position w:val="0"/>
                          <w:sz w:val="24"/>
                          <w:szCs w:val="24"/>
                        </w:rPr>
                      </w:pPr>
                    </w:p>
                    <w:p w:rsidR="006A3A04" w:rsidRPr="008A3488" w:rsidP="00764541" w14:paraId="62C3CDF0" w14:textId="7E93EF8D">
                      <w:pPr>
                        <w:pStyle w:val="Normalleftpanel"/>
                        <w:rPr>
                          <w:b/>
                          <w:caps/>
                          <w:color w:val="7F6146" w:themeColor="accent2"/>
                          <w:spacing w:val="20"/>
                          <w:kern w:val="48"/>
                          <w:sz w:val="24"/>
                          <w:szCs w:val="24"/>
                        </w:rPr>
                      </w:pPr>
                      <w:r w:rsidRPr="008A3488">
                        <w:rPr>
                          <w:b/>
                          <w:caps/>
                          <w:color w:val="7F6146" w:themeColor="accent2"/>
                          <w:spacing w:val="20"/>
                          <w:kern w:val="48"/>
                          <w:sz w:val="24"/>
                          <w:szCs w:val="24"/>
                        </w:rPr>
                        <w:t xml:space="preserve">ACHIVEMENT </w:t>
                      </w:r>
                    </w:p>
                    <w:p w:rsidR="00206F68" w:rsidRPr="00206F68" w:rsidP="00C81118" w14:paraId="6F1134B9" w14:textId="1453EDC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</w:pPr>
                      <w:r w:rsidRPr="000F5698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  <w:t>Won</w:t>
                      </w:r>
                      <w:r w:rsidRPr="00206F68">
                        <w:rPr>
                          <w:rFonts w:ascii="Times New Roman" w:eastAsia="Times New Roman" w:hAnsi="Times New Roman" w:cs="Times New Roman"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  <w:t xml:space="preserve"> “</w:t>
                      </w:r>
                      <w:r w:rsidRPr="00206F68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  <w:t>iBUS IXCEL 2023</w:t>
                      </w:r>
                      <w:r w:rsidRPr="00206F68">
                        <w:rPr>
                          <w:rFonts w:ascii="Times New Roman" w:eastAsia="Times New Roman" w:hAnsi="Times New Roman" w:cs="Times New Roman"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  <w:t xml:space="preserve">” Award for optimizing Microsoft 365 licensing by converting shared mailboxes, resulting in saving 104 licenses. </w:t>
                      </w:r>
                    </w:p>
                    <w:p w:rsidR="00206F68" w:rsidRPr="00206F68" w:rsidP="00C81118" w14:paraId="02209552" w14:textId="7777777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</w:pPr>
                      <w:r w:rsidRPr="000F5698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  <w:t>Second Prize</w:t>
                      </w:r>
                      <w:r w:rsidRPr="00206F68">
                        <w:rPr>
                          <w:rFonts w:ascii="Times New Roman" w:eastAsia="Times New Roman" w:hAnsi="Times New Roman" w:cs="Times New Roman"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  <w:t xml:space="preserve"> in a College Project Expo for </w:t>
                      </w:r>
                      <w:r w:rsidRPr="00206F68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  <w:t>innovative project</w:t>
                      </w:r>
                      <w:r w:rsidRPr="00206F68">
                        <w:rPr>
                          <w:rFonts w:ascii="Times New Roman" w:eastAsia="Times New Roman" w:hAnsi="Times New Roman" w:cs="Times New Roman"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  <w:t xml:space="preserve"> </w:t>
                      </w:r>
                    </w:p>
                    <w:p w:rsidR="00206F68" w:rsidRPr="00206F68" w:rsidP="00C81118" w14:paraId="370D24DC" w14:textId="7777777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</w:pPr>
                      <w:r w:rsidRPr="000F5698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  <w:t>Nominated</w:t>
                      </w:r>
                      <w:r w:rsidRPr="00206F68">
                        <w:rPr>
                          <w:rFonts w:ascii="Times New Roman" w:eastAsia="Times New Roman" w:hAnsi="Times New Roman" w:cs="Times New Roman"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  <w:t xml:space="preserve"> for “</w:t>
                      </w:r>
                      <w:r w:rsidRPr="00206F68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  <w:t>iBUS IXCEL 2025</w:t>
                      </w:r>
                      <w:r w:rsidRPr="00206F68">
                        <w:rPr>
                          <w:rFonts w:ascii="Times New Roman" w:eastAsia="Times New Roman" w:hAnsi="Times New Roman" w:cs="Times New Roman"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  <w:t xml:space="preserve">” in recognition of consistent performance and contribution to IT operations </w:t>
                      </w:r>
                    </w:p>
                    <w:p w:rsidR="00206F68" w:rsidRPr="00601121" w:rsidP="00050209" w14:paraId="1B4CC363" w14:textId="77777777">
                      <w:pPr>
                        <w:pStyle w:val="ListParagraph"/>
                        <w:spacing w:before="100" w:beforeAutospacing="1" w:after="100" w:afterAutospacing="1"/>
                        <w:jc w:val="left"/>
                        <w:rPr>
                          <w:rFonts w:ascii="Times New Roman" w:eastAsia="Times New Roman" w:hAnsi="Times New Roman" w:cs="Times New Roman"/>
                          <w:color w:val="auto"/>
                          <w:position w:val="0"/>
                          <w:sz w:val="20"/>
                          <w:szCs w:val="20"/>
                          <w:lang w:val="en-IN" w:eastAsia="en-IN"/>
                        </w:rPr>
                      </w:pPr>
                    </w:p>
                    <w:p w:rsidR="00581E1F" w:rsidRPr="00601121" w:rsidP="00601121" w14:paraId="46B01BA4" w14:textId="58B1C670">
                      <w:pPr>
                        <w:pStyle w:val="List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en-IN"/>
                        </w:rPr>
                      </w:pPr>
                    </w:p>
                    <w:p w:rsidR="00EA12B9" w:rsidRPr="00601121" w:rsidP="00EA12B9" w14:paraId="234A88AF" w14:textId="7E9D21BF">
                      <w:pPr>
                        <w:pStyle w:val="Heading1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EA12B9" w:rsidP="00EA12B9" w14:paraId="3C5A4352" w14:textId="77777777">
      <w:pPr>
        <w:rPr>
          <w:lang w:val="en-IN"/>
        </w:rPr>
      </w:pPr>
    </w:p>
    <w:p w:rsidR="00EA12B9" w:rsidP="00EA12B9" w14:paraId="6DD56F3D" w14:textId="77777777">
      <w:pPr>
        <w:rPr>
          <w:lang w:val="en-IN"/>
        </w:rPr>
      </w:pPr>
    </w:p>
    <w:p w:rsidR="00EA12B9" w:rsidP="00EA12B9" w14:paraId="301957D2" w14:textId="77777777">
      <w:pPr>
        <w:rPr>
          <w:lang w:val="en-IN"/>
        </w:rPr>
      </w:pPr>
    </w:p>
    <w:p w:rsidR="00EA12B9" w:rsidP="00EA12B9" w14:paraId="574AD30D" w14:textId="77777777">
      <w:pPr>
        <w:rPr>
          <w:lang w:val="en-IN"/>
        </w:rPr>
      </w:pPr>
    </w:p>
    <w:p w:rsidR="00EA12B9" w:rsidP="00EA12B9" w14:paraId="6C8F89AA" w14:textId="77777777">
      <w:pPr>
        <w:rPr>
          <w:lang w:val="en-IN"/>
        </w:rPr>
      </w:pPr>
    </w:p>
    <w:p w:rsidR="00EA12B9" w:rsidP="00EA12B9" w14:paraId="59A126D5" w14:textId="77777777">
      <w:pPr>
        <w:rPr>
          <w:lang w:val="en-IN"/>
        </w:rPr>
      </w:pPr>
    </w:p>
    <w:p w:rsidR="00EA12B9" w:rsidP="00EA12B9" w14:paraId="165B9EC2" w14:textId="77777777">
      <w:pPr>
        <w:rPr>
          <w:lang w:val="en-IN"/>
        </w:rPr>
      </w:pPr>
    </w:p>
    <w:p w:rsidR="00EA12B9" w:rsidP="00EA12B9" w14:paraId="53E64919" w14:textId="77777777">
      <w:pPr>
        <w:rPr>
          <w:lang w:val="en-IN"/>
        </w:rPr>
      </w:pPr>
    </w:p>
    <w:p w:rsidR="00EA12B9" w:rsidP="00EA12B9" w14:paraId="448F2F01" w14:textId="77777777">
      <w:pPr>
        <w:rPr>
          <w:lang w:val="en-IN"/>
        </w:rPr>
      </w:pPr>
    </w:p>
    <w:p w:rsidR="00EA12B9" w:rsidP="00EA12B9" w14:paraId="440B1AEC" w14:textId="77777777">
      <w:pPr>
        <w:rPr>
          <w:lang w:val="en-IN"/>
        </w:rPr>
      </w:pPr>
    </w:p>
    <w:p w:rsidR="00EA12B9" w:rsidP="00EA12B9" w14:paraId="7914963D" w14:textId="77777777">
      <w:pPr>
        <w:rPr>
          <w:lang w:val="en-IN"/>
        </w:rPr>
      </w:pPr>
    </w:p>
    <w:p w:rsidR="00EA12B9" w:rsidP="00EA12B9" w14:paraId="25D49F71" w14:textId="77777777">
      <w:pPr>
        <w:rPr>
          <w:lang w:val="en-IN"/>
        </w:rPr>
      </w:pPr>
    </w:p>
    <w:p w:rsidR="00EA12B9" w:rsidP="00EA12B9" w14:paraId="68F58080" w14:textId="77777777">
      <w:pPr>
        <w:rPr>
          <w:lang w:val="en-IN"/>
        </w:rPr>
      </w:pPr>
    </w:p>
    <w:p w:rsidR="00EA12B9" w:rsidP="00EA12B9" w14:paraId="2D4F8F29" w14:textId="77777777">
      <w:pPr>
        <w:rPr>
          <w:lang w:val="en-IN"/>
        </w:rPr>
      </w:pPr>
    </w:p>
    <w:p w:rsidR="00EA12B9" w:rsidP="00EA12B9" w14:paraId="6033D782" w14:textId="77777777">
      <w:pPr>
        <w:rPr>
          <w:lang w:val="en-IN"/>
        </w:rPr>
      </w:pPr>
    </w:p>
    <w:p w:rsidR="00EA12B9" w:rsidP="00EA12B9" w14:paraId="3FDF783C" w14:textId="77777777">
      <w:pPr>
        <w:rPr>
          <w:lang w:val="en-IN"/>
        </w:rPr>
      </w:pPr>
    </w:p>
    <w:p w:rsidR="00EA12B9" w:rsidP="00EA12B9" w14:paraId="7B145FBF" w14:textId="77777777">
      <w:pPr>
        <w:rPr>
          <w:lang w:val="en-IN"/>
        </w:rPr>
      </w:pPr>
    </w:p>
    <w:p w:rsidR="00EA12B9" w:rsidRPr="00095004" w:rsidP="00EA12B9" w14:paraId="57AA2D4D" w14:textId="77777777">
      <w:pPr>
        <w:rPr>
          <w:lang w:val="en-IN"/>
        </w:rPr>
      </w:pPr>
    </w:p>
    <w:p w:rsidR="00A61645" w:rsidP="00095004" w14:paraId="588DDB37" w14:textId="11CD5062">
      <w:pPr>
        <w:rPr>
          <w:lang w:val="en-IN"/>
        </w:rPr>
      </w:pPr>
    </w:p>
    <w:p w:rsidR="00A61645" w:rsidP="00095004" w14:paraId="3DD06F9D" w14:textId="08D6212E">
      <w:pPr>
        <w:rPr>
          <w:lang w:val="en-IN"/>
        </w:rPr>
      </w:pPr>
    </w:p>
    <w:p w:rsidR="00A61645" w:rsidRPr="00095004" w:rsidP="00095004" w14:paraId="5B893698" w14:textId="0A05762D">
      <w:pPr>
        <w:rPr>
          <w:lang w:val="en-IN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1" type="#_x0000_t75" style="width:1pt;height:1pt;margin-top:0;margin-left:0;position:absolute;z-index:251659264">
            <v:imagedata r:id="rId15"/>
          </v:shape>
        </w:pict>
      </w:r>
    </w:p>
    <w:sectPr w:rsidSect="00B83FE8">
      <w:pgSz w:w="12240" w:h="15840" w:code="1"/>
      <w:pgMar w:top="36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62BA06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65C7189"/>
    <w:multiLevelType w:val="hybridMultilevel"/>
    <w:tmpl w:val="3B1625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AE28A5"/>
    <w:multiLevelType w:val="hybridMultilevel"/>
    <w:tmpl w:val="D82A78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CD2D47"/>
    <w:multiLevelType w:val="multilevel"/>
    <w:tmpl w:val="904E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D97C8B"/>
    <w:multiLevelType w:val="multilevel"/>
    <w:tmpl w:val="5A64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A40A4D"/>
    <w:multiLevelType w:val="hybridMultilevel"/>
    <w:tmpl w:val="F6B2C83C"/>
    <w:lvl w:ilvl="0">
      <w:start w:val="1"/>
      <w:numFmt w:val="bullet"/>
      <w:pStyle w:val="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DF2150"/>
    <w:multiLevelType w:val="hybridMultilevel"/>
    <w:tmpl w:val="61F695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2C0549"/>
    <w:multiLevelType w:val="hybridMultilevel"/>
    <w:tmpl w:val="D430E6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8F23BB"/>
    <w:multiLevelType w:val="hybridMultilevel"/>
    <w:tmpl w:val="D1C058E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5D525C"/>
    <w:multiLevelType w:val="hybridMultilevel"/>
    <w:tmpl w:val="6666D4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E8909D1"/>
    <w:multiLevelType w:val="hybridMultilevel"/>
    <w:tmpl w:val="911A400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4E0A15"/>
    <w:multiLevelType w:val="hybridMultilevel"/>
    <w:tmpl w:val="524EF606"/>
    <w:lvl w:ilvl="0">
      <w:start w:val="1"/>
      <w:numFmt w:val="lowerRoman"/>
      <w:lvlText w:val="%1."/>
      <w:lvlJc w:val="righ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2">
    <w:nsid w:val="6A8D5E8C"/>
    <w:multiLevelType w:val="hybridMultilevel"/>
    <w:tmpl w:val="BB88E9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0"/>
  </w:num>
  <w:num w:numId="4">
    <w:abstractNumId w:val="8"/>
  </w:num>
  <w:num w:numId="5">
    <w:abstractNumId w:val="3"/>
  </w:num>
  <w:num w:numId="6">
    <w:abstractNumId w:val="4"/>
  </w:num>
  <w:num w:numId="7">
    <w:abstractNumId w:val="11"/>
  </w:num>
  <w:num w:numId="8">
    <w:abstractNumId w:val="6"/>
  </w:num>
  <w:num w:numId="9">
    <w:abstractNumId w:val="12"/>
  </w:num>
  <w:num w:numId="10">
    <w:abstractNumId w:val="9"/>
  </w:num>
  <w:num w:numId="11">
    <w:abstractNumId w:val="7"/>
  </w:num>
  <w:num w:numId="12">
    <w:abstractNumId w:val="2"/>
  </w:num>
  <w:num w:numId="13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5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1"/>
  <w:stylePaneSortMethod w:val="nam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22A"/>
    <w:rsid w:val="00002AB1"/>
    <w:rsid w:val="00021323"/>
    <w:rsid w:val="000265D1"/>
    <w:rsid w:val="000348B7"/>
    <w:rsid w:val="000429E8"/>
    <w:rsid w:val="00046B5F"/>
    <w:rsid w:val="00050209"/>
    <w:rsid w:val="0005689C"/>
    <w:rsid w:val="000568A6"/>
    <w:rsid w:val="00064D4F"/>
    <w:rsid w:val="00064EE9"/>
    <w:rsid w:val="00070619"/>
    <w:rsid w:val="00081658"/>
    <w:rsid w:val="0008190F"/>
    <w:rsid w:val="0008443B"/>
    <w:rsid w:val="000942D0"/>
    <w:rsid w:val="00095004"/>
    <w:rsid w:val="00097414"/>
    <w:rsid w:val="000C306C"/>
    <w:rsid w:val="000C78B0"/>
    <w:rsid w:val="000E285D"/>
    <w:rsid w:val="000E711F"/>
    <w:rsid w:val="000F00FF"/>
    <w:rsid w:val="000F38B2"/>
    <w:rsid w:val="000F3CD7"/>
    <w:rsid w:val="000F4B1C"/>
    <w:rsid w:val="000F5698"/>
    <w:rsid w:val="00101619"/>
    <w:rsid w:val="00115CD8"/>
    <w:rsid w:val="001222B3"/>
    <w:rsid w:val="00131253"/>
    <w:rsid w:val="00137470"/>
    <w:rsid w:val="00151855"/>
    <w:rsid w:val="00157AF8"/>
    <w:rsid w:val="00173702"/>
    <w:rsid w:val="001769E1"/>
    <w:rsid w:val="00177970"/>
    <w:rsid w:val="001812D6"/>
    <w:rsid w:val="00185D71"/>
    <w:rsid w:val="00185E89"/>
    <w:rsid w:val="00191399"/>
    <w:rsid w:val="00195E81"/>
    <w:rsid w:val="00196147"/>
    <w:rsid w:val="00197D78"/>
    <w:rsid w:val="001A213F"/>
    <w:rsid w:val="001A7079"/>
    <w:rsid w:val="001C12C3"/>
    <w:rsid w:val="001C2C91"/>
    <w:rsid w:val="001C3D1E"/>
    <w:rsid w:val="001C5FF5"/>
    <w:rsid w:val="001C79F0"/>
    <w:rsid w:val="001D6CCB"/>
    <w:rsid w:val="001E00D4"/>
    <w:rsid w:val="001E2BAB"/>
    <w:rsid w:val="00205A6B"/>
    <w:rsid w:val="00206F68"/>
    <w:rsid w:val="002174C6"/>
    <w:rsid w:val="00221618"/>
    <w:rsid w:val="00224A58"/>
    <w:rsid w:val="0022631A"/>
    <w:rsid w:val="00231652"/>
    <w:rsid w:val="002442B1"/>
    <w:rsid w:val="00245102"/>
    <w:rsid w:val="00257458"/>
    <w:rsid w:val="0026074D"/>
    <w:rsid w:val="00263222"/>
    <w:rsid w:val="0026493F"/>
    <w:rsid w:val="00266C29"/>
    <w:rsid w:val="00270885"/>
    <w:rsid w:val="0027667F"/>
    <w:rsid w:val="00281384"/>
    <w:rsid w:val="00282506"/>
    <w:rsid w:val="00285F35"/>
    <w:rsid w:val="00286D75"/>
    <w:rsid w:val="00287E11"/>
    <w:rsid w:val="00293830"/>
    <w:rsid w:val="00294857"/>
    <w:rsid w:val="00297E99"/>
    <w:rsid w:val="002A011C"/>
    <w:rsid w:val="002A1728"/>
    <w:rsid w:val="002A55AD"/>
    <w:rsid w:val="002A66A0"/>
    <w:rsid w:val="002C0A90"/>
    <w:rsid w:val="002C39DA"/>
    <w:rsid w:val="002C5991"/>
    <w:rsid w:val="002C7C29"/>
    <w:rsid w:val="002D0E9F"/>
    <w:rsid w:val="002D22E4"/>
    <w:rsid w:val="002D5FA1"/>
    <w:rsid w:val="002E0862"/>
    <w:rsid w:val="002E4156"/>
    <w:rsid w:val="002F41BE"/>
    <w:rsid w:val="00306D7A"/>
    <w:rsid w:val="0031154B"/>
    <w:rsid w:val="003117BF"/>
    <w:rsid w:val="00315199"/>
    <w:rsid w:val="00316AD6"/>
    <w:rsid w:val="0031750F"/>
    <w:rsid w:val="0032226E"/>
    <w:rsid w:val="003271C0"/>
    <w:rsid w:val="00327B8F"/>
    <w:rsid w:val="003326D7"/>
    <w:rsid w:val="00335CCB"/>
    <w:rsid w:val="00343F75"/>
    <w:rsid w:val="00344246"/>
    <w:rsid w:val="003565C7"/>
    <w:rsid w:val="0036014C"/>
    <w:rsid w:val="003629DD"/>
    <w:rsid w:val="003673A5"/>
    <w:rsid w:val="00370E3B"/>
    <w:rsid w:val="00372C43"/>
    <w:rsid w:val="00383350"/>
    <w:rsid w:val="00386AE5"/>
    <w:rsid w:val="00391E38"/>
    <w:rsid w:val="003A0A68"/>
    <w:rsid w:val="003C70E0"/>
    <w:rsid w:val="003E0D3C"/>
    <w:rsid w:val="003E0FB4"/>
    <w:rsid w:val="003E5A08"/>
    <w:rsid w:val="003E5A38"/>
    <w:rsid w:val="003F2E70"/>
    <w:rsid w:val="003F4D0E"/>
    <w:rsid w:val="00401691"/>
    <w:rsid w:val="0041434D"/>
    <w:rsid w:val="00415383"/>
    <w:rsid w:val="004166E6"/>
    <w:rsid w:val="00416CAD"/>
    <w:rsid w:val="0042158C"/>
    <w:rsid w:val="004249F4"/>
    <w:rsid w:val="004261DC"/>
    <w:rsid w:val="0042625C"/>
    <w:rsid w:val="00441B71"/>
    <w:rsid w:val="00444F90"/>
    <w:rsid w:val="004455C8"/>
    <w:rsid w:val="0045293C"/>
    <w:rsid w:val="0045328C"/>
    <w:rsid w:val="004533E5"/>
    <w:rsid w:val="004539BC"/>
    <w:rsid w:val="00453D74"/>
    <w:rsid w:val="0045686E"/>
    <w:rsid w:val="00457FA5"/>
    <w:rsid w:val="00461FFC"/>
    <w:rsid w:val="0046288F"/>
    <w:rsid w:val="00465E34"/>
    <w:rsid w:val="00467DB0"/>
    <w:rsid w:val="004729FD"/>
    <w:rsid w:val="00475B42"/>
    <w:rsid w:val="0047752A"/>
    <w:rsid w:val="0048732B"/>
    <w:rsid w:val="004912C5"/>
    <w:rsid w:val="00493A3C"/>
    <w:rsid w:val="004A01CA"/>
    <w:rsid w:val="004A3361"/>
    <w:rsid w:val="004A5B91"/>
    <w:rsid w:val="004A603C"/>
    <w:rsid w:val="004B79F8"/>
    <w:rsid w:val="004C13AE"/>
    <w:rsid w:val="004C2CA6"/>
    <w:rsid w:val="004C4D6A"/>
    <w:rsid w:val="004C58CA"/>
    <w:rsid w:val="004C7565"/>
    <w:rsid w:val="004D0BE6"/>
    <w:rsid w:val="004D1797"/>
    <w:rsid w:val="004D3FD4"/>
    <w:rsid w:val="004D64B0"/>
    <w:rsid w:val="004E2A2A"/>
    <w:rsid w:val="004E3938"/>
    <w:rsid w:val="004E4B39"/>
    <w:rsid w:val="004F04B8"/>
    <w:rsid w:val="004F0FB9"/>
    <w:rsid w:val="004F1B78"/>
    <w:rsid w:val="00502433"/>
    <w:rsid w:val="005039C1"/>
    <w:rsid w:val="00506D02"/>
    <w:rsid w:val="00506E65"/>
    <w:rsid w:val="00507B7C"/>
    <w:rsid w:val="00515E5B"/>
    <w:rsid w:val="005248D4"/>
    <w:rsid w:val="00530CB3"/>
    <w:rsid w:val="005444ED"/>
    <w:rsid w:val="005460F1"/>
    <w:rsid w:val="00554F61"/>
    <w:rsid w:val="00575A9E"/>
    <w:rsid w:val="00580E88"/>
    <w:rsid w:val="00581E1F"/>
    <w:rsid w:val="005933EA"/>
    <w:rsid w:val="00595042"/>
    <w:rsid w:val="005968D3"/>
    <w:rsid w:val="005A1731"/>
    <w:rsid w:val="005A6A00"/>
    <w:rsid w:val="005A7F17"/>
    <w:rsid w:val="005B29DF"/>
    <w:rsid w:val="005D405F"/>
    <w:rsid w:val="005E0D34"/>
    <w:rsid w:val="005E359C"/>
    <w:rsid w:val="005F02BE"/>
    <w:rsid w:val="005F5F7A"/>
    <w:rsid w:val="00601121"/>
    <w:rsid w:val="00631314"/>
    <w:rsid w:val="00637F90"/>
    <w:rsid w:val="006404EC"/>
    <w:rsid w:val="0064430F"/>
    <w:rsid w:val="00647FB2"/>
    <w:rsid w:val="006555F5"/>
    <w:rsid w:val="006579FB"/>
    <w:rsid w:val="0066025D"/>
    <w:rsid w:val="006613C8"/>
    <w:rsid w:val="00663E12"/>
    <w:rsid w:val="00664875"/>
    <w:rsid w:val="00673D5A"/>
    <w:rsid w:val="00681AFA"/>
    <w:rsid w:val="00681BE3"/>
    <w:rsid w:val="00685076"/>
    <w:rsid w:val="00687D39"/>
    <w:rsid w:val="00692669"/>
    <w:rsid w:val="00692CEC"/>
    <w:rsid w:val="00694783"/>
    <w:rsid w:val="006A3A04"/>
    <w:rsid w:val="006A4786"/>
    <w:rsid w:val="006B2C87"/>
    <w:rsid w:val="006B6105"/>
    <w:rsid w:val="006D08C4"/>
    <w:rsid w:val="006D24A9"/>
    <w:rsid w:val="006D6AAF"/>
    <w:rsid w:val="006E0985"/>
    <w:rsid w:val="006E2C5E"/>
    <w:rsid w:val="006F4742"/>
    <w:rsid w:val="006F609F"/>
    <w:rsid w:val="00706792"/>
    <w:rsid w:val="007111E5"/>
    <w:rsid w:val="007126A3"/>
    <w:rsid w:val="00722B5F"/>
    <w:rsid w:val="0073059E"/>
    <w:rsid w:val="00733701"/>
    <w:rsid w:val="00735D45"/>
    <w:rsid w:val="007364DB"/>
    <w:rsid w:val="0073716B"/>
    <w:rsid w:val="00742F72"/>
    <w:rsid w:val="00745508"/>
    <w:rsid w:val="00750018"/>
    <w:rsid w:val="007564E1"/>
    <w:rsid w:val="00764541"/>
    <w:rsid w:val="0077000D"/>
    <w:rsid w:val="00775D53"/>
    <w:rsid w:val="007845F4"/>
    <w:rsid w:val="00790E96"/>
    <w:rsid w:val="00793821"/>
    <w:rsid w:val="0079548B"/>
    <w:rsid w:val="007A6E81"/>
    <w:rsid w:val="007B0A62"/>
    <w:rsid w:val="007B1665"/>
    <w:rsid w:val="007B371D"/>
    <w:rsid w:val="007C03C3"/>
    <w:rsid w:val="007C06D7"/>
    <w:rsid w:val="007C2BF2"/>
    <w:rsid w:val="007C720A"/>
    <w:rsid w:val="007D1008"/>
    <w:rsid w:val="007D47BE"/>
    <w:rsid w:val="007D6903"/>
    <w:rsid w:val="007E112A"/>
    <w:rsid w:val="007E176E"/>
    <w:rsid w:val="007E38CF"/>
    <w:rsid w:val="007F01A9"/>
    <w:rsid w:val="00806986"/>
    <w:rsid w:val="008112C7"/>
    <w:rsid w:val="00812302"/>
    <w:rsid w:val="0081426C"/>
    <w:rsid w:val="008226AC"/>
    <w:rsid w:val="00833A35"/>
    <w:rsid w:val="0083464E"/>
    <w:rsid w:val="008350DD"/>
    <w:rsid w:val="00841DA9"/>
    <w:rsid w:val="00850034"/>
    <w:rsid w:val="00851932"/>
    <w:rsid w:val="008527FB"/>
    <w:rsid w:val="00857ED0"/>
    <w:rsid w:val="00862764"/>
    <w:rsid w:val="00862B65"/>
    <w:rsid w:val="00864853"/>
    <w:rsid w:val="0086560D"/>
    <w:rsid w:val="00866820"/>
    <w:rsid w:val="00866DA0"/>
    <w:rsid w:val="00870AFC"/>
    <w:rsid w:val="008722DF"/>
    <w:rsid w:val="00876A61"/>
    <w:rsid w:val="008812BE"/>
    <w:rsid w:val="00882818"/>
    <w:rsid w:val="00894292"/>
    <w:rsid w:val="008A3488"/>
    <w:rsid w:val="008A71DE"/>
    <w:rsid w:val="008C491E"/>
    <w:rsid w:val="008C57C3"/>
    <w:rsid w:val="008C6A77"/>
    <w:rsid w:val="008D54F8"/>
    <w:rsid w:val="008D6258"/>
    <w:rsid w:val="008D738D"/>
    <w:rsid w:val="008E2A50"/>
    <w:rsid w:val="008E49C1"/>
    <w:rsid w:val="008E624D"/>
    <w:rsid w:val="008F4540"/>
    <w:rsid w:val="008F4B70"/>
    <w:rsid w:val="00907FDB"/>
    <w:rsid w:val="009103C8"/>
    <w:rsid w:val="0091079A"/>
    <w:rsid w:val="009107A8"/>
    <w:rsid w:val="009227BF"/>
    <w:rsid w:val="0092640F"/>
    <w:rsid w:val="00930B81"/>
    <w:rsid w:val="009400F6"/>
    <w:rsid w:val="00946F23"/>
    <w:rsid w:val="00946F7D"/>
    <w:rsid w:val="00953813"/>
    <w:rsid w:val="00960F7E"/>
    <w:rsid w:val="0099001E"/>
    <w:rsid w:val="00990BFB"/>
    <w:rsid w:val="00994718"/>
    <w:rsid w:val="00994E3B"/>
    <w:rsid w:val="00995C8B"/>
    <w:rsid w:val="00996938"/>
    <w:rsid w:val="009B02DB"/>
    <w:rsid w:val="009B0652"/>
    <w:rsid w:val="009B213D"/>
    <w:rsid w:val="009B2D1A"/>
    <w:rsid w:val="009B58C5"/>
    <w:rsid w:val="009B667F"/>
    <w:rsid w:val="009B6B4E"/>
    <w:rsid w:val="009C0D81"/>
    <w:rsid w:val="009C33FC"/>
    <w:rsid w:val="009C3A2F"/>
    <w:rsid w:val="009C6121"/>
    <w:rsid w:val="009D68F5"/>
    <w:rsid w:val="009D7D85"/>
    <w:rsid w:val="009E1FE6"/>
    <w:rsid w:val="009F18DC"/>
    <w:rsid w:val="009F1FCC"/>
    <w:rsid w:val="00A04527"/>
    <w:rsid w:val="00A070BA"/>
    <w:rsid w:val="00A25472"/>
    <w:rsid w:val="00A35756"/>
    <w:rsid w:val="00A42A52"/>
    <w:rsid w:val="00A47E5F"/>
    <w:rsid w:val="00A61645"/>
    <w:rsid w:val="00A65FC6"/>
    <w:rsid w:val="00A66EAE"/>
    <w:rsid w:val="00A73C19"/>
    <w:rsid w:val="00A76FC4"/>
    <w:rsid w:val="00A827F0"/>
    <w:rsid w:val="00A8582A"/>
    <w:rsid w:val="00A92927"/>
    <w:rsid w:val="00A94062"/>
    <w:rsid w:val="00AA28ED"/>
    <w:rsid w:val="00AA49B4"/>
    <w:rsid w:val="00AA5C01"/>
    <w:rsid w:val="00AC4A95"/>
    <w:rsid w:val="00AE06F1"/>
    <w:rsid w:val="00AF7F71"/>
    <w:rsid w:val="00B00E85"/>
    <w:rsid w:val="00B02DB4"/>
    <w:rsid w:val="00B0320C"/>
    <w:rsid w:val="00B10275"/>
    <w:rsid w:val="00B11D9A"/>
    <w:rsid w:val="00B15D96"/>
    <w:rsid w:val="00B23EBB"/>
    <w:rsid w:val="00B262E1"/>
    <w:rsid w:val="00B27809"/>
    <w:rsid w:val="00B3355D"/>
    <w:rsid w:val="00B35ACC"/>
    <w:rsid w:val="00B44D90"/>
    <w:rsid w:val="00B47630"/>
    <w:rsid w:val="00B51976"/>
    <w:rsid w:val="00B52864"/>
    <w:rsid w:val="00B53CEC"/>
    <w:rsid w:val="00B541D9"/>
    <w:rsid w:val="00B619B2"/>
    <w:rsid w:val="00B6430C"/>
    <w:rsid w:val="00B64618"/>
    <w:rsid w:val="00B66145"/>
    <w:rsid w:val="00B6622D"/>
    <w:rsid w:val="00B71F9D"/>
    <w:rsid w:val="00B74430"/>
    <w:rsid w:val="00B817AB"/>
    <w:rsid w:val="00B83FE8"/>
    <w:rsid w:val="00B87B4A"/>
    <w:rsid w:val="00B9358C"/>
    <w:rsid w:val="00B96F0C"/>
    <w:rsid w:val="00B97DB1"/>
    <w:rsid w:val="00BA062E"/>
    <w:rsid w:val="00BA2BE9"/>
    <w:rsid w:val="00BA3F57"/>
    <w:rsid w:val="00BA51D5"/>
    <w:rsid w:val="00BB06B2"/>
    <w:rsid w:val="00BB0DF0"/>
    <w:rsid w:val="00BB2087"/>
    <w:rsid w:val="00BB2D04"/>
    <w:rsid w:val="00BB3D2E"/>
    <w:rsid w:val="00BB48B6"/>
    <w:rsid w:val="00BB7059"/>
    <w:rsid w:val="00BB7CC1"/>
    <w:rsid w:val="00BC32F1"/>
    <w:rsid w:val="00BC5551"/>
    <w:rsid w:val="00BD5323"/>
    <w:rsid w:val="00BE7033"/>
    <w:rsid w:val="00C0042C"/>
    <w:rsid w:val="00C03558"/>
    <w:rsid w:val="00C03D39"/>
    <w:rsid w:val="00C054C7"/>
    <w:rsid w:val="00C1289B"/>
    <w:rsid w:val="00C12EF9"/>
    <w:rsid w:val="00C1461A"/>
    <w:rsid w:val="00C156BF"/>
    <w:rsid w:val="00C21F62"/>
    <w:rsid w:val="00C25712"/>
    <w:rsid w:val="00C444C7"/>
    <w:rsid w:val="00C4509D"/>
    <w:rsid w:val="00C6034D"/>
    <w:rsid w:val="00C63871"/>
    <w:rsid w:val="00C65CC2"/>
    <w:rsid w:val="00C743A5"/>
    <w:rsid w:val="00C74CC6"/>
    <w:rsid w:val="00C76ABA"/>
    <w:rsid w:val="00C81118"/>
    <w:rsid w:val="00C8285D"/>
    <w:rsid w:val="00C8491A"/>
    <w:rsid w:val="00C94548"/>
    <w:rsid w:val="00CA0922"/>
    <w:rsid w:val="00CB01B1"/>
    <w:rsid w:val="00CB1289"/>
    <w:rsid w:val="00CB300E"/>
    <w:rsid w:val="00CB7344"/>
    <w:rsid w:val="00CC352D"/>
    <w:rsid w:val="00CC42B0"/>
    <w:rsid w:val="00CD4601"/>
    <w:rsid w:val="00CD5CEF"/>
    <w:rsid w:val="00CD6DCB"/>
    <w:rsid w:val="00CE1EC3"/>
    <w:rsid w:val="00CE342F"/>
    <w:rsid w:val="00CE60DC"/>
    <w:rsid w:val="00CF1D3D"/>
    <w:rsid w:val="00CF6181"/>
    <w:rsid w:val="00CF7D78"/>
    <w:rsid w:val="00D077DC"/>
    <w:rsid w:val="00D11F2B"/>
    <w:rsid w:val="00D200A0"/>
    <w:rsid w:val="00D2057C"/>
    <w:rsid w:val="00D2712E"/>
    <w:rsid w:val="00D32861"/>
    <w:rsid w:val="00D4324E"/>
    <w:rsid w:val="00D44C57"/>
    <w:rsid w:val="00D55A5C"/>
    <w:rsid w:val="00D57F74"/>
    <w:rsid w:val="00D62B09"/>
    <w:rsid w:val="00D62D65"/>
    <w:rsid w:val="00D66C5A"/>
    <w:rsid w:val="00D7587E"/>
    <w:rsid w:val="00D77AE6"/>
    <w:rsid w:val="00D9192B"/>
    <w:rsid w:val="00D920AB"/>
    <w:rsid w:val="00D93CDE"/>
    <w:rsid w:val="00D93EF9"/>
    <w:rsid w:val="00D962E4"/>
    <w:rsid w:val="00DA0ADE"/>
    <w:rsid w:val="00DA4BE5"/>
    <w:rsid w:val="00DB729C"/>
    <w:rsid w:val="00DC50ED"/>
    <w:rsid w:val="00DE5514"/>
    <w:rsid w:val="00DE6BC0"/>
    <w:rsid w:val="00E00E0B"/>
    <w:rsid w:val="00E0272D"/>
    <w:rsid w:val="00E1000E"/>
    <w:rsid w:val="00E12E68"/>
    <w:rsid w:val="00E14BF0"/>
    <w:rsid w:val="00E24DAE"/>
    <w:rsid w:val="00E41601"/>
    <w:rsid w:val="00E44FEC"/>
    <w:rsid w:val="00E47A3D"/>
    <w:rsid w:val="00E61DD3"/>
    <w:rsid w:val="00E63876"/>
    <w:rsid w:val="00E63BB7"/>
    <w:rsid w:val="00E67DB7"/>
    <w:rsid w:val="00E7022A"/>
    <w:rsid w:val="00E71642"/>
    <w:rsid w:val="00E724A0"/>
    <w:rsid w:val="00E744A0"/>
    <w:rsid w:val="00E75E3A"/>
    <w:rsid w:val="00E75F5A"/>
    <w:rsid w:val="00E8531C"/>
    <w:rsid w:val="00E92174"/>
    <w:rsid w:val="00E9444F"/>
    <w:rsid w:val="00E96204"/>
    <w:rsid w:val="00EA10F7"/>
    <w:rsid w:val="00EA12B9"/>
    <w:rsid w:val="00EA5D02"/>
    <w:rsid w:val="00EA7960"/>
    <w:rsid w:val="00EB40FD"/>
    <w:rsid w:val="00EB7B9D"/>
    <w:rsid w:val="00EC2B3A"/>
    <w:rsid w:val="00EC47C5"/>
    <w:rsid w:val="00ED6CBD"/>
    <w:rsid w:val="00EE22B8"/>
    <w:rsid w:val="00F050AF"/>
    <w:rsid w:val="00F100AF"/>
    <w:rsid w:val="00F14133"/>
    <w:rsid w:val="00F16E9A"/>
    <w:rsid w:val="00F1738C"/>
    <w:rsid w:val="00F1753C"/>
    <w:rsid w:val="00F21548"/>
    <w:rsid w:val="00F21B70"/>
    <w:rsid w:val="00F24647"/>
    <w:rsid w:val="00F2723B"/>
    <w:rsid w:val="00F35397"/>
    <w:rsid w:val="00F35D7A"/>
    <w:rsid w:val="00F415A2"/>
    <w:rsid w:val="00F448AE"/>
    <w:rsid w:val="00F45B93"/>
    <w:rsid w:val="00F60C52"/>
    <w:rsid w:val="00F65E76"/>
    <w:rsid w:val="00F66E98"/>
    <w:rsid w:val="00F82446"/>
    <w:rsid w:val="00F91248"/>
    <w:rsid w:val="00F94246"/>
    <w:rsid w:val="00F97F36"/>
    <w:rsid w:val="00FA5238"/>
    <w:rsid w:val="00FB7C01"/>
    <w:rsid w:val="00FC0748"/>
    <w:rsid w:val="00FC09FF"/>
    <w:rsid w:val="00FC1F52"/>
    <w:rsid w:val="00FD11F7"/>
    <w:rsid w:val="00FD4319"/>
    <w:rsid w:val="00FE2F25"/>
    <w:rsid w:val="00FE3D6D"/>
    <w:rsid w:val="00FE47C2"/>
    <w:rsid w:val="00FF6696"/>
    <w:rsid w:val="00FF6FC1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8E62040-6845-494E-9DD8-A32891EA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2B65"/>
    <w:pPr>
      <w:spacing w:after="0" w:line="240" w:lineRule="auto"/>
      <w:jc w:val="both"/>
    </w:pPr>
    <w:rPr>
      <w:rFonts w:cs="Arial"/>
      <w:color w:val="747474" w:themeColor="background2" w:themeShade="80"/>
      <w:position w:val="9"/>
      <w:szCs w:val="23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BAB"/>
    <w:pPr>
      <w:spacing w:after="240"/>
      <w:jc w:val="left"/>
      <w:outlineLvl w:val="0"/>
    </w:pPr>
    <w:rPr>
      <w:b/>
      <w:caps/>
      <w:color w:val="7F6146" w:themeColor="accent2"/>
      <w:spacing w:val="20"/>
      <w:kern w:val="48"/>
      <w:position w:val="0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1E2BAB"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1E2BAB"/>
    <w:pPr>
      <w:spacing w:after="80"/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0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424242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7A6E81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B83FE8"/>
    <w:pPr>
      <w:ind w:left="3690"/>
      <w:jc w:val="left"/>
    </w:pPr>
    <w:rPr>
      <w:rFonts w:asciiTheme="majorHAnsi" w:hAnsiTheme="majorHAnsi" w:cs="Open Sans"/>
      <w:b/>
      <w:caps/>
      <w:color w:val="595959" w:themeColor="text1" w:themeTint="A6"/>
      <w:spacing w:val="40"/>
      <w:kern w:val="200"/>
      <w:position w:val="0"/>
      <w:sz w:val="60"/>
      <w:szCs w:val="60"/>
      <w14:numSpacing w14:val="proportional"/>
    </w:rPr>
  </w:style>
  <w:style w:type="character" w:customStyle="1" w:styleId="TitleChar">
    <w:name w:val="Title Char"/>
    <w:basedOn w:val="DefaultParagraphFont"/>
    <w:link w:val="Title"/>
    <w:uiPriority w:val="10"/>
    <w:rsid w:val="00B83FE8"/>
    <w:rPr>
      <w:rFonts w:asciiTheme="majorHAnsi" w:hAnsiTheme="majorHAnsi" w:cs="Open Sans"/>
      <w:b/>
      <w:caps/>
      <w:color w:val="595959" w:themeColor="text1" w:themeTint="A6"/>
      <w:spacing w:val="40"/>
      <w:kern w:val="200"/>
      <w:sz w:val="60"/>
      <w:szCs w:val="60"/>
      <w:lang w:val="en-GB"/>
      <w14:numSpacing w14:val="proportional"/>
    </w:rPr>
  </w:style>
  <w:style w:type="paragraph" w:customStyle="1" w:styleId="Title2">
    <w:name w:val="Title 2"/>
    <w:basedOn w:val="Normal"/>
    <w:qFormat/>
    <w:rsid w:val="00B83FE8"/>
    <w:pPr>
      <w:ind w:left="3690"/>
      <w:jc w:val="left"/>
    </w:pPr>
    <w:rPr>
      <w:rFonts w:asciiTheme="majorHAnsi" w:hAnsiTheme="majorHAnsi" w:cs="Open Sans"/>
      <w:b/>
      <w:caps/>
      <w:color w:val="7F6146" w:themeColor="accent2"/>
      <w:spacing w:val="40"/>
      <w:kern w:val="200"/>
      <w:position w:val="0"/>
      <w:sz w:val="60"/>
      <w:szCs w:val="60"/>
      <w14:numSpacing w14:val="proportion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FE8"/>
    <w:pPr>
      <w:spacing w:before="240" w:after="160"/>
      <w:ind w:left="3690"/>
      <w:jc w:val="left"/>
    </w:pPr>
    <w:rPr>
      <w:caps/>
      <w:color w:val="3A3A3A" w:themeColor="background2" w:themeShade="40"/>
      <w:spacing w:val="80"/>
      <w:kern w:val="144"/>
      <w:position w:val="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83FE8"/>
    <w:rPr>
      <w:rFonts w:cs="Arial"/>
      <w:caps/>
      <w:color w:val="3A3A3A" w:themeColor="background2" w:themeShade="40"/>
      <w:spacing w:val="80"/>
      <w:kern w:val="144"/>
      <w:sz w:val="24"/>
      <w:szCs w:val="24"/>
      <w:lang w:val="en-GB"/>
    </w:rPr>
  </w:style>
  <w:style w:type="paragraph" w:customStyle="1" w:styleId="ContactInfo">
    <w:name w:val="Contact Info"/>
    <w:basedOn w:val="Normal"/>
    <w:qFormat/>
    <w:rsid w:val="00862B65"/>
    <w:pPr>
      <w:spacing w:line="42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E2BAB"/>
    <w:rPr>
      <w:rFonts w:cs="Arial"/>
      <w:b/>
      <w:caps/>
      <w:color w:val="7F6146" w:themeColor="accent2"/>
      <w:spacing w:val="20"/>
      <w:kern w:val="48"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E2BAB"/>
    <w:rPr>
      <w:rFonts w:cs="Arial"/>
      <w:b/>
      <w:bCs/>
      <w:color w:val="747474" w:themeColor="background2" w:themeShade="80"/>
      <w:position w:val="9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E2BAB"/>
    <w:rPr>
      <w:rFonts w:cs="Arial"/>
      <w:color w:val="747474" w:themeColor="background2" w:themeShade="80"/>
      <w:position w:val="9"/>
      <w:szCs w:val="23"/>
      <w:lang w:val="en-US"/>
    </w:rPr>
  </w:style>
  <w:style w:type="paragraph" w:styleId="ListBullet">
    <w:name w:val="List Bullet"/>
    <w:basedOn w:val="Normal"/>
    <w:uiPriority w:val="99"/>
    <w:rsid w:val="001E2BAB"/>
    <w:pPr>
      <w:numPr>
        <w:numId w:val="1"/>
      </w:numPr>
      <w:ind w:left="720"/>
      <w:contextualSpacing/>
    </w:pPr>
  </w:style>
  <w:style w:type="character" w:styleId="Emphasis">
    <w:name w:val="Emphasis"/>
    <w:uiPriority w:val="20"/>
    <w:qFormat/>
    <w:rsid w:val="00FE47C2"/>
    <w:rPr>
      <w:rFonts w:ascii="Times New Roman" w:hAnsi="Times New Roman"/>
      <w:b w:val="0"/>
      <w:i w:val="0"/>
      <w:iCs/>
      <w:sz w:val="16"/>
    </w:rPr>
  </w:style>
  <w:style w:type="paragraph" w:customStyle="1" w:styleId="Normalleftpanel">
    <w:name w:val="Normal left panel"/>
    <w:basedOn w:val="Normal"/>
    <w:qFormat/>
    <w:rsid w:val="002C7C29"/>
    <w:rPr>
      <w:position w:val="0"/>
    </w:rPr>
  </w:style>
  <w:style w:type="paragraph" w:styleId="List">
    <w:name w:val="List"/>
    <w:basedOn w:val="ListParagraph"/>
    <w:uiPriority w:val="99"/>
    <w:rsid w:val="002C7C29"/>
    <w:pPr>
      <w:numPr>
        <w:numId w:val="2"/>
      </w:numPr>
    </w:pPr>
    <w:rPr>
      <w:position w:val="0"/>
    </w:rPr>
  </w:style>
  <w:style w:type="paragraph" w:customStyle="1" w:styleId="Default">
    <w:name w:val="Default"/>
    <w:rsid w:val="009B2D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004"/>
    <w:rPr>
      <w:rFonts w:asciiTheme="majorHAnsi" w:eastAsiaTheme="majorEastAsia" w:hAnsiTheme="majorHAnsi" w:cstheme="majorBidi"/>
      <w:i/>
      <w:iCs/>
      <w:color w:val="424242" w:themeColor="accent1" w:themeShade="BF"/>
      <w:position w:val="9"/>
      <w:szCs w:val="23"/>
      <w:lang w:val="en-US"/>
    </w:rPr>
  </w:style>
  <w:style w:type="character" w:styleId="Hyperlink">
    <w:name w:val="Hyperlink"/>
    <w:basedOn w:val="DefaultParagraphFont"/>
    <w:uiPriority w:val="99"/>
    <w:unhideWhenUsed/>
    <w:rsid w:val="00A61645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6164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9548B"/>
    <w:rPr>
      <w:b/>
      <w:bCs/>
    </w:rPr>
  </w:style>
  <w:style w:type="paragraph" w:styleId="NormalWeb">
    <w:name w:val="Normal (Web)"/>
    <w:basedOn w:val="Normal"/>
    <w:uiPriority w:val="99"/>
    <w:unhideWhenUsed/>
    <w:rsid w:val="0079548B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position w:val="0"/>
      <w:sz w:val="24"/>
      <w:szCs w:val="24"/>
      <w:lang w:val="en-IN" w:eastAsia="en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ED0"/>
    <w:pPr>
      <w:pBdr>
        <w:top w:val="single" w:sz="4" w:space="10" w:color="424242" w:themeColor="accent1" w:themeShade="BF"/>
        <w:bottom w:val="single" w:sz="4" w:space="10" w:color="424242" w:themeColor="accent1" w:themeShade="BF"/>
      </w:pBdr>
      <w:spacing w:before="360" w:after="360"/>
      <w:ind w:left="864" w:right="864"/>
      <w:jc w:val="center"/>
    </w:pPr>
    <w:rPr>
      <w:i/>
      <w:iCs/>
      <w:color w:val="42424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ED0"/>
    <w:rPr>
      <w:rFonts w:cs="Arial"/>
      <w:i/>
      <w:iCs/>
      <w:color w:val="424242" w:themeColor="accent1" w:themeShade="BF"/>
      <w:position w:val="9"/>
      <w:szCs w:val="23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75E3A"/>
    <w:pPr>
      <w:spacing w:before="160" w:after="160" w:line="278" w:lineRule="auto"/>
      <w:jc w:val="center"/>
    </w:pPr>
    <w:rPr>
      <w:rFonts w:cstheme="minorBidi"/>
      <w:i/>
      <w:iCs/>
      <w:color w:val="404040" w:themeColor="text1" w:themeTint="BF"/>
      <w:kern w:val="2"/>
      <w:position w:val="0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75E3A"/>
    <w:rPr>
      <w:i/>
      <w:iCs/>
      <w:color w:val="404040" w:themeColor="text1" w:themeTint="BF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mailto:Boopathi.r2040@gmail.com" TargetMode="External" /><Relationship Id="rId11" Type="http://schemas.openxmlformats.org/officeDocument/2006/relationships/hyperlink" Target="https://www.linkedin.com/in/boopathi-r-0b977586/" TargetMode="External" /><Relationship Id="rId12" Type="http://schemas.openxmlformats.org/officeDocument/2006/relationships/image" Target="media/image3.png" /><Relationship Id="rId13" Type="http://schemas.openxmlformats.org/officeDocument/2006/relationships/image" Target="media/image4.png" /><Relationship Id="rId14" Type="http://schemas.openxmlformats.org/officeDocument/2006/relationships/image" Target="media/image5.png" /><Relationship Id="rId15" Type="http://schemas.openxmlformats.org/officeDocument/2006/relationships/image" Target="https://rdxfootmark.naukri.com/v2/track/openCv?trackingInfo=203cb38b48f7b04929bfad7f9a0809ae134f4b0419514c4847440321091b5b58120b14031844515e0c435601514841481f0f2b561358191b195115495d0c00584e4209430247460c590858184508105042445b0c0f054e4108120211474a411b02154e49405d58380c4f03434c1b0b150a18444a411b0b15416a44564a141a245d4340010a100116455e550a53580f1b525a4553524f0151481408150219455c4f446&amp;docType=docx" TargetMode="External" /><Relationship Id="rId16" Type="http://schemas.openxmlformats.org/officeDocument/2006/relationships/theme" Target="theme/theme1.xml" /><Relationship Id="rId17" Type="http://schemas.openxmlformats.org/officeDocument/2006/relationships/numbering" Target="numbering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image" Target="media/image1.jpeg" /><Relationship Id="rId9" Type="http://schemas.openxmlformats.org/officeDocument/2006/relationships/image" Target="media/image2.pn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BoopathiR\AppData\Roaming\Microsoft\Templates\Bold%20operations%20manager%20resume.dotx" TargetMode="External" /></Relationships>
</file>

<file path=word/theme/theme1.xml><?xml version="1.0" encoding="utf-8"?>
<a:theme xmlns:a="http://schemas.openxmlformats.org/drawingml/2006/main" name="Office Theme">
  <a:themeElements>
    <a:clrScheme name="4201619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595959"/>
      </a:accent1>
      <a:accent2>
        <a:srgbClr val="7F6146"/>
      </a:accent2>
      <a:accent3>
        <a:srgbClr val="F2EFEA"/>
      </a:accent3>
      <a:accent4>
        <a:srgbClr val="F0CA9A"/>
      </a:accent4>
      <a:accent5>
        <a:srgbClr val="136BA0"/>
      </a:accent5>
      <a:accent6>
        <a:srgbClr val="B38F42"/>
      </a:accent6>
      <a:hlink>
        <a:srgbClr val="467886"/>
      </a:hlink>
      <a:folHlink>
        <a:srgbClr val="96607D"/>
      </a:folHlink>
    </a:clrScheme>
    <a:fontScheme name="Custom 8">
      <a:majorFont>
        <a:latin typeface="Baskerville Old Face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6A3D8834-5573-4FD9-BE60-23895437FD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61FEBE-91A1-4154-B6E6-5DDE764670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699671-72DE-4DE8-9995-CB14096EB6B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71A2AA-C2C2-45EF-9CEB-115274F5DFE8}">
  <ds:schemaRefs>
    <ds:schemaRef ds:uri="16c05727-aa75-4e4a-9b5f-8a80a1165891"/>
    <ds:schemaRef ds:uri="http://schemas.microsoft.com/office/2006/metadata/properties"/>
    <ds:schemaRef ds:uri="http://schemas.microsoft.com/sharepoint/v3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230e9df3-be65-4c73-a93b-d1236ebd677e"/>
    <ds:schemaRef ds:uri="71af3243-3dd4-4a8d-8c0d-dd76da1f02a5"/>
    <ds:schemaRef ds:uri="http://purl.org/dc/dcmitype/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operations manager resume.dotx</Template>
  <TotalTime>12</TotalTime>
  <Pages>2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Boopathi R</dc:creator>
  <cp:lastModifiedBy>Boopathi R</cp:lastModifiedBy>
  <cp:revision>21</cp:revision>
  <cp:lastPrinted>2025-10-12T18:32:00Z</cp:lastPrinted>
  <dcterms:created xsi:type="dcterms:W3CDTF">2025-10-12T18:22:00Z</dcterms:created>
  <dcterms:modified xsi:type="dcterms:W3CDTF">2025-10-12T18:36:00Z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0x01010079F111ED35F8CC479449609E8A0923A6</vt:lpwstr>
  </property>
  <property fmtid="{D5CDD505-2E9C-101B-9397-08002B2CF9AE}" pid="4" name="MediaServiceImageTags">
    <vt:lpwstr/>
  </property>
  <property fmtid="{D5CDD505-2E9C-101B-9397-08002B2CF9AE}" pid="5" name="MSIP_Label_86334e1e-0388-4169-9242-06fdf319ea79_ActionId">
    <vt:lpwstr>175d498a-753a-476b-9c0e-d843a997510b</vt:lpwstr>
  </property>
  <property fmtid="{D5CDD505-2E9C-101B-9397-08002B2CF9AE}" pid="6" name="MSIP_Label_86334e1e-0388-4169-9242-06fdf319ea79_ContentBits">
    <vt:lpwstr>0</vt:lpwstr>
  </property>
  <property fmtid="{D5CDD505-2E9C-101B-9397-08002B2CF9AE}" pid="7" name="MSIP_Label_86334e1e-0388-4169-9242-06fdf319ea79_Enabled">
    <vt:lpwstr>true</vt:lpwstr>
  </property>
  <property fmtid="{D5CDD505-2E9C-101B-9397-08002B2CF9AE}" pid="8" name="MSIP_Label_86334e1e-0388-4169-9242-06fdf319ea79_Method">
    <vt:lpwstr>Standard</vt:lpwstr>
  </property>
  <property fmtid="{D5CDD505-2E9C-101B-9397-08002B2CF9AE}" pid="9" name="MSIP_Label_86334e1e-0388-4169-9242-06fdf319ea79_Name">
    <vt:lpwstr>General</vt:lpwstr>
  </property>
  <property fmtid="{D5CDD505-2E9C-101B-9397-08002B2CF9AE}" pid="10" name="MSIP_Label_86334e1e-0388-4169-9242-06fdf319ea79_SetDate">
    <vt:lpwstr>2025-05-25T09:05:52Z</vt:lpwstr>
  </property>
  <property fmtid="{D5CDD505-2E9C-101B-9397-08002B2CF9AE}" pid="11" name="MSIP_Label_86334e1e-0388-4169-9242-06fdf319ea79_SiteId">
    <vt:lpwstr>56274628-43dc-4cce-9a19-5d5759186301</vt:lpwstr>
  </property>
  <property fmtid="{D5CDD505-2E9C-101B-9397-08002B2CF9AE}" pid="12" name="MSIP_Label_86334e1e-0388-4169-9242-06fdf319ea79_Tag">
    <vt:lpwstr>10, 3, 0, 1</vt:lpwstr>
  </property>
  <property fmtid="{D5CDD505-2E9C-101B-9397-08002B2CF9AE}" pid="13" name="Order">
    <vt:r8>5357300</vt:r8>
  </property>
  <property fmtid="{D5CDD505-2E9C-101B-9397-08002B2CF9AE}" pid="14" name="TemplateUrl">
    <vt:lpwstr/>
  </property>
  <property fmtid="{D5CDD505-2E9C-101B-9397-08002B2CF9AE}" pid="15" name="TriggerFlowInfo">
    <vt:lpwstr/>
  </property>
  <property fmtid="{D5CDD505-2E9C-101B-9397-08002B2CF9AE}" pid="16" name="xd_ProgID">
    <vt:lpwstr/>
  </property>
  <property fmtid="{D5CDD505-2E9C-101B-9397-08002B2CF9AE}" pid="17" name="xd_Signature">
    <vt:bool>false</vt:bool>
  </property>
  <property fmtid="{D5CDD505-2E9C-101B-9397-08002B2CF9AE}" pid="18" name="_ExtendedDescription">
    <vt:lpwstr/>
  </property>
</Properties>
</file>